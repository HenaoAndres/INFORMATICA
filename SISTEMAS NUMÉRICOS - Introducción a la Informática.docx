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481943614" w:displacedByCustomXml="next"/>
    <w:bookmarkEnd w:id="0" w:displacedByCustomXml="next"/>
    <w:sdt>
      <w:sdtPr>
        <w:id w:val="-1758745861"/>
        <w:docPartObj>
          <w:docPartGallery w:val="Cover Pages"/>
          <w:docPartUnique/>
        </w:docPartObj>
      </w:sdtPr>
      <w:sdtEndPr/>
      <w:sdtContent>
        <w:p w14:paraId="031B3B1F" w14:textId="77777777" w:rsidR="00351ADA" w:rsidRDefault="00351ADA"/>
        <w:p w14:paraId="46B7CACF" w14:textId="77777777" w:rsidR="00351ADA" w:rsidRDefault="00351ADA"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5676A84E" wp14:editId="21239A4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89AD60F" w14:textId="77777777" w:rsidR="000F7CF5" w:rsidRDefault="00CA414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SISTEMAS NUMÉRICOS</w:t>
                                  </w:r>
                                  <w:r w:rsidR="000F7CF5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: Introducción a la Informática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676A84E" id="Grupo 125" o:spid="_x0000_s1026" style="position:absolute;margin-left:0;margin-top:0;width:540pt;height:556.55pt;z-index:-25166028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d8bQUAAKk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89AD60F" w14:textId="77777777" w:rsidR="000F7CF5" w:rsidRDefault="00CA414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SISTEMAS NUMÉRICOS</w:t>
                            </w:r>
                            <w:r w:rsidR="000F7CF5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: Introducción a la Informática</w:t>
                            </w:r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E20C0D" wp14:editId="13F5376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FA24AA" w14:textId="77777777" w:rsidR="000F7CF5" w:rsidRDefault="00074847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F7CF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UTP</w:t>
                                    </w:r>
                                  </w:sdtContent>
                                </w:sdt>
                                <w:r w:rsidR="000F7CF5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 w:rsidR="000F7CF5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F7CF5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Pereira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E20C0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028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05FA24AA" w14:textId="77777777" w:rsidR="000F7CF5" w:rsidRDefault="00074847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F7CF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UTP</w:t>
                              </w:r>
                            </w:sdtContent>
                          </w:sdt>
                          <w:r w:rsidR="000F7CF5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 w:rsidR="000F7CF5"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F7CF5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Pereira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5B1474" wp14:editId="5E2C7C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6B0C23" w14:textId="1DA12D64" w:rsidR="000F7CF5" w:rsidRDefault="005050B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ANDRÉS FELIPE HENAO CLAVIJO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BD79A7" w14:textId="77777777" w:rsidR="000F7CF5" w:rsidRDefault="00CA414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OCTUBRE</w:t>
                                    </w:r>
                                    <w:r w:rsidR="000F7CF5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5B1474" id="Cuadro de texto 129" o:spid="_x0000_s1030" type="#_x0000_t202" style="position:absolute;margin-left:0;margin-top:0;width:453pt;height:38.15pt;z-index:25165926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F6B0C23" w14:textId="1DA12D64" w:rsidR="000F7CF5" w:rsidRDefault="005050B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ANDRÉS FELIPE HENAO CLAVIJO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8BD79A7" w14:textId="77777777" w:rsidR="000F7CF5" w:rsidRDefault="00CA414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OCTUBRE</w:t>
                              </w:r>
                              <w:r w:rsidR="000F7CF5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BA3F873" wp14:editId="0C7F3F8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5-1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84806EF" w14:textId="77777777" w:rsidR="000F7CF5" w:rsidRDefault="000F7CF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BA3F873" id="Rectángulo 130" o:spid="_x0000_s1031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A/4jCIogIAAJIFAAAOAAAAAAAAAAAAAAAAAC4CAABkcnMv&#10;ZTJvRG9jLnhtbFBLAQItABQABgAIAAAAIQBgIiS/2QAAAAQBAAAPAAAAAAAAAAAAAAAAAPwEAABk&#10;cnMvZG93bnJldi54bWxQSwUGAAAAAAQABADzAAAAAgY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5-1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84806EF" w14:textId="77777777" w:rsidR="000F7CF5" w:rsidRDefault="000F7CF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3EC4A09" w14:textId="77777777" w:rsidR="00FA0E23" w:rsidRDefault="00FA0E23" w:rsidP="00287B99">
      <w:pPr>
        <w:pStyle w:val="Ttulo1"/>
      </w:pPr>
      <w:bookmarkStart w:id="1" w:name="_Toc54783617"/>
      <w:r>
        <w:lastRenderedPageBreak/>
        <w:t>CONTENIDO</w:t>
      </w:r>
      <w:bookmarkEnd w:id="1"/>
    </w:p>
    <w:p w14:paraId="187716F0" w14:textId="2C80F326" w:rsidR="00EB25DA" w:rsidRDefault="00287B99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begin"/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separate"/>
      </w:r>
      <w:hyperlink w:anchor="_Toc54783617" w:history="1">
        <w:r w:rsidR="00EB25DA" w:rsidRPr="006F1B52">
          <w:rPr>
            <w:rStyle w:val="Hipervnculo"/>
            <w:noProof/>
          </w:rPr>
          <w:t>1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CONTENIDO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_Toc54783617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1</w:t>
        </w:r>
        <w:r w:rsidR="00EB25DA">
          <w:rPr>
            <w:noProof/>
            <w:webHidden/>
          </w:rPr>
          <w:fldChar w:fldCharType="end"/>
        </w:r>
      </w:hyperlink>
    </w:p>
    <w:p w14:paraId="2BB7AA3D" w14:textId="6D3567DD" w:rsidR="00EB25DA" w:rsidRDefault="00074847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hyperlink w:anchor="_Toc54783618" w:history="1">
        <w:r w:rsidR="00EB25DA" w:rsidRPr="006F1B52">
          <w:rPr>
            <w:rStyle w:val="Hipervnculo"/>
            <w:noProof/>
          </w:rPr>
          <w:t>2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PRESENTACIÓN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_Toc54783618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2</w:t>
        </w:r>
        <w:r w:rsidR="00EB25DA">
          <w:rPr>
            <w:noProof/>
            <w:webHidden/>
          </w:rPr>
          <w:fldChar w:fldCharType="end"/>
        </w:r>
      </w:hyperlink>
    </w:p>
    <w:p w14:paraId="400AB0B7" w14:textId="57C8C282" w:rsidR="00EB25DA" w:rsidRDefault="00074847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hyperlink w:anchor="_Toc54783619" w:history="1">
        <w:r w:rsidR="00EB25DA" w:rsidRPr="006F1B52">
          <w:rPr>
            <w:rStyle w:val="Hipervnculo"/>
            <w:noProof/>
          </w:rPr>
          <w:t>3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CONVERSIÓN BASADA EN DIVISIONES SUCESIVAS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_Toc54783619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3</w:t>
        </w:r>
        <w:r w:rsidR="00EB25DA">
          <w:rPr>
            <w:noProof/>
            <w:webHidden/>
          </w:rPr>
          <w:fldChar w:fldCharType="end"/>
        </w:r>
      </w:hyperlink>
    </w:p>
    <w:p w14:paraId="752A2C0D" w14:textId="0AB974DF" w:rsidR="00EB25DA" w:rsidRDefault="00074847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hyperlink w:anchor="_Toc54783620" w:history="1">
        <w:r w:rsidR="00EB25DA" w:rsidRPr="006F1B52">
          <w:rPr>
            <w:rStyle w:val="Hipervnculo"/>
            <w:noProof/>
          </w:rPr>
          <w:t>4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CONVERSIÓN EXTENDIDA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_Toc54783620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6</w:t>
        </w:r>
        <w:r w:rsidR="00EB25DA">
          <w:rPr>
            <w:noProof/>
            <w:webHidden/>
          </w:rPr>
          <w:fldChar w:fldCharType="end"/>
        </w:r>
      </w:hyperlink>
    </w:p>
    <w:p w14:paraId="6DE8EB2D" w14:textId="4EE9C254" w:rsidR="00EB25DA" w:rsidRDefault="00074847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hyperlink w:anchor="_Toc54783621" w:history="1">
        <w:r w:rsidR="00EB25DA" w:rsidRPr="006F1B52">
          <w:rPr>
            <w:rStyle w:val="Hipervnculo"/>
            <w:noProof/>
          </w:rPr>
          <w:t>5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CONVERSIÓN: 0, 1 A PALABRAS: CERO, UNO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_Toc54783621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9</w:t>
        </w:r>
        <w:r w:rsidR="00EB25DA">
          <w:rPr>
            <w:noProof/>
            <w:webHidden/>
          </w:rPr>
          <w:fldChar w:fldCharType="end"/>
        </w:r>
      </w:hyperlink>
    </w:p>
    <w:p w14:paraId="1B931250" w14:textId="05FF79C5" w:rsidR="00EB25DA" w:rsidRDefault="00074847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hyperlink w:anchor="_Toc54783622" w:history="1">
        <w:r w:rsidR="00EB25DA" w:rsidRPr="006F1B52">
          <w:rPr>
            <w:rStyle w:val="Hipervnculo"/>
            <w:noProof/>
          </w:rPr>
          <w:t>6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CONTAR NÚMERO DE UNOS EN UN BINARIO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_Toc54783622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11</w:t>
        </w:r>
        <w:r w:rsidR="00EB25DA">
          <w:rPr>
            <w:noProof/>
            <w:webHidden/>
          </w:rPr>
          <w:fldChar w:fldCharType="end"/>
        </w:r>
      </w:hyperlink>
    </w:p>
    <w:p w14:paraId="74324F5E" w14:textId="7006151E" w:rsidR="00EB25DA" w:rsidRDefault="00074847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hyperlink w:anchor="_Toc54783623" w:history="1">
        <w:r w:rsidR="00EB25DA" w:rsidRPr="006F1B52">
          <w:rPr>
            <w:rStyle w:val="Hipervnculo"/>
            <w:noProof/>
          </w:rPr>
          <w:t>7</w:t>
        </w:r>
        <w:r w:rsidR="00EB25DA">
          <w:rPr>
            <w:noProof/>
            <w:lang w:eastAsia="es-CO"/>
          </w:rPr>
          <w:tab/>
        </w:r>
        <w:r w:rsidR="00EB25DA" w:rsidRPr="00EB25DA">
          <w:rPr>
            <w:rStyle w:val="Hipervnculo"/>
            <w:noProof/>
          </w:rPr>
          <w:t>ÍNDICE NUMÉRICO DE LAS POSICIONES DE LA CADENA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_Toc54783623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14</w:t>
        </w:r>
        <w:r w:rsidR="00EB25DA">
          <w:rPr>
            <w:noProof/>
            <w:webHidden/>
          </w:rPr>
          <w:fldChar w:fldCharType="end"/>
        </w:r>
      </w:hyperlink>
    </w:p>
    <w:p w14:paraId="491BADDA" w14:textId="23431D29" w:rsidR="00EB25DA" w:rsidRDefault="00074847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hyperlink w:anchor="_Toc54783624" w:history="1">
        <w:r w:rsidR="00EB25DA" w:rsidRPr="006F1B52">
          <w:rPr>
            <w:rStyle w:val="Hipervnculo"/>
            <w:noProof/>
          </w:rPr>
          <w:t>8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CÁLCULO EQUIVALENTE EN BASE 10 DEL NUMERO BINARIO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_Toc54783624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16</w:t>
        </w:r>
        <w:r w:rsidR="00EB25DA">
          <w:rPr>
            <w:noProof/>
            <w:webHidden/>
          </w:rPr>
          <w:fldChar w:fldCharType="end"/>
        </w:r>
      </w:hyperlink>
    </w:p>
    <w:p w14:paraId="45E962D4" w14:textId="69444F36" w:rsidR="00EB25DA" w:rsidRDefault="00074847">
      <w:pPr>
        <w:pStyle w:val="TDC1"/>
        <w:tabs>
          <w:tab w:val="left" w:pos="440"/>
          <w:tab w:val="right" w:leader="dot" w:pos="8828"/>
        </w:tabs>
        <w:rPr>
          <w:noProof/>
          <w:lang w:eastAsia="es-CO"/>
        </w:rPr>
      </w:pPr>
      <w:hyperlink w:anchor="_Toc54783625" w:history="1">
        <w:r w:rsidR="00EB25DA" w:rsidRPr="006F1B52">
          <w:rPr>
            <w:rStyle w:val="Hipervnculo"/>
            <w:noProof/>
          </w:rPr>
          <w:t>9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CONCLUSIONES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_Toc54783625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18</w:t>
        </w:r>
        <w:r w:rsidR="00EB25DA">
          <w:rPr>
            <w:noProof/>
            <w:webHidden/>
          </w:rPr>
          <w:fldChar w:fldCharType="end"/>
        </w:r>
      </w:hyperlink>
    </w:p>
    <w:p w14:paraId="258148AB" w14:textId="4817AAEF" w:rsidR="00EB25DA" w:rsidRDefault="00074847">
      <w:pPr>
        <w:pStyle w:val="TDC1"/>
        <w:tabs>
          <w:tab w:val="left" w:pos="660"/>
          <w:tab w:val="right" w:leader="dot" w:pos="8828"/>
        </w:tabs>
        <w:rPr>
          <w:noProof/>
          <w:lang w:eastAsia="es-CO"/>
        </w:rPr>
      </w:pPr>
      <w:hyperlink w:anchor="_Toc54783626" w:history="1">
        <w:r w:rsidR="00EB25DA" w:rsidRPr="006F1B52">
          <w:rPr>
            <w:rStyle w:val="Hipervnculo"/>
            <w:noProof/>
          </w:rPr>
          <w:t>10</w:t>
        </w:r>
        <w:r w:rsidR="00EB25DA">
          <w:rPr>
            <w:noProof/>
            <w:lang w:eastAsia="es-CO"/>
          </w:rPr>
          <w:tab/>
        </w:r>
        <w:r w:rsidR="00EB25DA" w:rsidRPr="006F1B52">
          <w:rPr>
            <w:rStyle w:val="Hipervnculo"/>
            <w:noProof/>
          </w:rPr>
          <w:t>BIBLIOGRAFÍA</w:t>
        </w:r>
        <w:r w:rsidR="00EB25DA">
          <w:rPr>
            <w:noProof/>
            <w:webHidden/>
          </w:rPr>
          <w:tab/>
        </w:r>
        <w:r w:rsidR="00EB25DA">
          <w:rPr>
            <w:noProof/>
            <w:webHidden/>
          </w:rPr>
          <w:fldChar w:fldCharType="begin"/>
        </w:r>
        <w:r w:rsidR="00EB25DA">
          <w:rPr>
            <w:noProof/>
            <w:webHidden/>
          </w:rPr>
          <w:instrText xml:space="preserve"> PAGEREF _Toc54783626 \h </w:instrText>
        </w:r>
        <w:r w:rsidR="00EB25DA">
          <w:rPr>
            <w:noProof/>
            <w:webHidden/>
          </w:rPr>
        </w:r>
        <w:r w:rsidR="00EB25DA">
          <w:rPr>
            <w:noProof/>
            <w:webHidden/>
          </w:rPr>
          <w:fldChar w:fldCharType="separate"/>
        </w:r>
        <w:r w:rsidR="00EB25DA">
          <w:rPr>
            <w:noProof/>
            <w:webHidden/>
          </w:rPr>
          <w:t>19</w:t>
        </w:r>
        <w:r w:rsidR="00EB25DA">
          <w:rPr>
            <w:noProof/>
            <w:webHidden/>
          </w:rPr>
          <w:fldChar w:fldCharType="end"/>
        </w:r>
      </w:hyperlink>
    </w:p>
    <w:p w14:paraId="0275738C" w14:textId="6BCD7FF1" w:rsidR="00FA0E23" w:rsidRDefault="00287B99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end"/>
      </w:r>
      <w:r w:rsidR="00FA0E2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br w:type="page"/>
      </w:r>
    </w:p>
    <w:p w14:paraId="6EDE64A0" w14:textId="77777777" w:rsidR="00D147DD" w:rsidRPr="00287B99" w:rsidRDefault="00FA0E23" w:rsidP="00287B99">
      <w:pPr>
        <w:pStyle w:val="Ttulo1"/>
      </w:pPr>
      <w:bookmarkStart w:id="2" w:name="_Toc54783618"/>
      <w:r w:rsidRPr="00287B99">
        <w:lastRenderedPageBreak/>
        <w:t>PRESENTACIÓN</w:t>
      </w:r>
      <w:bookmarkEnd w:id="2"/>
    </w:p>
    <w:p w14:paraId="64C732C1" w14:textId="77777777" w:rsidR="00CA4149" w:rsidRDefault="00D82ABA" w:rsidP="00D82ABA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 presente mo</w:t>
      </w:r>
      <w:r w:rsidR="00CA4149">
        <w:rPr>
          <w:rFonts w:asciiTheme="majorHAnsi" w:hAnsiTheme="majorHAnsi"/>
          <w:sz w:val="24"/>
          <w:szCs w:val="24"/>
        </w:rPr>
        <w:t>nografía describe la implementación de un conjunto de programas que le dan soporte a la teoría numérica básica de la materia INTRODUCCIÓN A LA INFORMÁTICA</w:t>
      </w:r>
      <w:r>
        <w:rPr>
          <w:rFonts w:asciiTheme="majorHAnsi" w:hAnsiTheme="majorHAnsi"/>
          <w:sz w:val="24"/>
          <w:szCs w:val="24"/>
        </w:rPr>
        <w:t>.</w:t>
      </w:r>
      <w:r w:rsidR="00CA4149">
        <w:rPr>
          <w:rFonts w:asciiTheme="majorHAnsi" w:hAnsiTheme="majorHAnsi"/>
          <w:sz w:val="24"/>
          <w:szCs w:val="24"/>
        </w:rPr>
        <w:t xml:space="preserve"> </w:t>
      </w:r>
    </w:p>
    <w:p w14:paraId="48F304C8" w14:textId="3117E2F3" w:rsidR="00CA4149" w:rsidRDefault="00CA4149" w:rsidP="00D82ABA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 los siguientes párrafos se presenta una descripción básica del significado de lo que es un sistema numérico, especialmente el sistema en base 2.</w:t>
      </w:r>
    </w:p>
    <w:p w14:paraId="033D150F" w14:textId="7C6A4995" w:rsidR="00CA4149" w:rsidRDefault="005050B0" w:rsidP="00287B99">
      <w:pPr>
        <w:rPr>
          <w:rFonts w:asciiTheme="majorHAnsi" w:hAnsiTheme="maj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6469F8BF" wp14:editId="13F5C3EE">
            <wp:simplePos x="0" y="0"/>
            <wp:positionH relativeFrom="column">
              <wp:posOffset>872490</wp:posOffset>
            </wp:positionH>
            <wp:positionV relativeFrom="paragraph">
              <wp:posOffset>13335</wp:posOffset>
            </wp:positionV>
            <wp:extent cx="4192905" cy="3147762"/>
            <wp:effectExtent l="0" t="0" r="0" b="0"/>
            <wp:wrapThrough wrapText="bothSides">
              <wp:wrapPolygon edited="0">
                <wp:start x="0" y="0"/>
                <wp:lineTo x="0" y="21439"/>
                <wp:lineTo x="21492" y="21439"/>
                <wp:lineTo x="21492" y="0"/>
                <wp:lineTo x="0" y="0"/>
              </wp:wrapPolygon>
            </wp:wrapThrough>
            <wp:docPr id="11" name="1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Imagen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147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DA3BC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785F417B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796008E3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7441DA62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1D63CD6D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18CC90C3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7ADA4B39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2384C75D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37E105CA" w14:textId="77777777" w:rsidR="00CA4149" w:rsidRDefault="00CA4149" w:rsidP="00287B99">
      <w:pPr>
        <w:rPr>
          <w:rFonts w:asciiTheme="majorHAnsi" w:hAnsiTheme="majorHAnsi"/>
          <w:b/>
          <w:sz w:val="28"/>
          <w:szCs w:val="28"/>
        </w:rPr>
      </w:pPr>
    </w:p>
    <w:p w14:paraId="4EA7E967" w14:textId="35C5E57B" w:rsidR="00CA4149" w:rsidRDefault="00D82ABA" w:rsidP="00287B99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AUTOR: </w:t>
      </w:r>
      <w:r w:rsidR="005050B0">
        <w:rPr>
          <w:rFonts w:asciiTheme="majorHAnsi" w:hAnsiTheme="majorHAnsi"/>
          <w:b/>
          <w:sz w:val="28"/>
          <w:szCs w:val="28"/>
        </w:rPr>
        <w:t>Andrés Felipe Henao Clavijo</w:t>
      </w:r>
    </w:p>
    <w:p w14:paraId="1AB1F826" w14:textId="45191873" w:rsidR="00715C25" w:rsidRDefault="005050B0" w:rsidP="00287B99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1193099829</w:t>
      </w:r>
    </w:p>
    <w:p w14:paraId="38899A94" w14:textId="0F24B3E8" w:rsidR="00CA4149" w:rsidRDefault="005050B0" w:rsidP="00287B99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andres.henao1@utp.edu.co</w:t>
      </w:r>
      <w:r w:rsidR="00CA4149">
        <w:rPr>
          <w:rFonts w:asciiTheme="majorHAnsi" w:hAnsiTheme="majorHAnsi"/>
          <w:b/>
          <w:sz w:val="28"/>
          <w:szCs w:val="28"/>
        </w:rPr>
        <w:t xml:space="preserve"> </w:t>
      </w:r>
    </w:p>
    <w:p w14:paraId="0989CDA8" w14:textId="2E6206BF" w:rsidR="00CA4149" w:rsidRDefault="005050B0">
      <w:pPr>
        <w:rPr>
          <w:rFonts w:asciiTheme="majorHAnsi" w:hAnsiTheme="majorHAnsi" w:cs="Times New Roman"/>
          <w:sz w:val="24"/>
          <w:szCs w:val="24"/>
        </w:rPr>
      </w:pPr>
      <w:r w:rsidRPr="005050B0">
        <w:rPr>
          <w:rFonts w:asciiTheme="majorHAnsi" w:hAnsiTheme="majorHAnsi"/>
          <w:b/>
          <w:sz w:val="28"/>
          <w:szCs w:val="28"/>
        </w:rPr>
        <w:t>https://github.com/HenaoAndres/INFORMATICA</w:t>
      </w:r>
      <w:r w:rsidR="00CA4149">
        <w:rPr>
          <w:rFonts w:asciiTheme="majorHAnsi" w:hAnsiTheme="majorHAnsi" w:cs="Times New Roman"/>
          <w:sz w:val="24"/>
          <w:szCs w:val="24"/>
        </w:rPr>
        <w:br w:type="page"/>
      </w:r>
    </w:p>
    <w:p w14:paraId="06A36D4B" w14:textId="77777777" w:rsidR="00351ADA" w:rsidRDefault="00606C98" w:rsidP="00111E69">
      <w:pPr>
        <w:pStyle w:val="Ttulo1"/>
      </w:pPr>
      <w:bookmarkStart w:id="3" w:name="_Toc54783619"/>
      <w:r>
        <w:lastRenderedPageBreak/>
        <w:t>CONVERSIÓN BASADA EN DIVISIONES SUCESIVAS</w:t>
      </w:r>
      <w:bookmarkEnd w:id="3"/>
    </w:p>
    <w:p w14:paraId="46A47FC2" w14:textId="0FE33CE6" w:rsidR="00EC48AE" w:rsidRDefault="00CA4149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</w:t>
      </w:r>
      <w:r w:rsidR="005050B0">
        <w:rPr>
          <w:rFonts w:asciiTheme="majorHAnsi" w:hAnsiTheme="majorHAnsi" w:cs="Times New Roman"/>
          <w:sz w:val="24"/>
          <w:szCs w:val="24"/>
        </w:rPr>
        <w:t>continuación,</w:t>
      </w:r>
      <w:r>
        <w:rPr>
          <w:rFonts w:asciiTheme="majorHAnsi" w:hAnsiTheme="majorHAnsi" w:cs="Times New Roman"/>
          <w:sz w:val="24"/>
          <w:szCs w:val="24"/>
        </w:rPr>
        <w:t xml:space="preserve"> se presenta el algoritmo básico para la conversión numérica basada en divisiones sucesivas.</w:t>
      </w:r>
    </w:p>
    <w:p w14:paraId="2FC60115" w14:textId="77777777" w:rsidR="00CA4149" w:rsidRDefault="00266710" w:rsidP="00266710">
      <w:pPr>
        <w:jc w:val="center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drawing>
          <wp:inline distT="0" distB="0" distL="0" distR="0" wp14:anchorId="08B4D951" wp14:editId="1D019F8A">
            <wp:extent cx="3810000" cy="242572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2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40AB" w14:textId="77777777" w:rsidR="00266710" w:rsidRDefault="00266710" w:rsidP="00266710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Como se ve en el diagrama, la conversión se realiza dividiendo el número a convertir entre la base seleccionada.</w:t>
      </w:r>
    </w:p>
    <w:p w14:paraId="3BD1C93F" w14:textId="77777777" w:rsidR="00266710" w:rsidRDefault="00266710" w:rsidP="00266710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El resultado se obtiene con base en los residuos de las divisiones.</w:t>
      </w:r>
    </w:p>
    <w:p w14:paraId="7A2249A7" w14:textId="77777777" w:rsidR="00266710" w:rsidRDefault="00266710" w:rsidP="00266710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El proceso finaliza cuando se obtiene cero en el resultado de las divisiones.</w:t>
      </w:r>
    </w:p>
    <w:p w14:paraId="10708EB9" w14:textId="437E9BDD" w:rsidR="00266710" w:rsidRDefault="00266710" w:rsidP="00266710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</w:t>
      </w:r>
      <w:r w:rsidR="005050B0">
        <w:rPr>
          <w:rFonts w:asciiTheme="majorHAnsi" w:hAnsiTheme="majorHAnsi" w:cs="Times New Roman"/>
          <w:sz w:val="24"/>
          <w:szCs w:val="24"/>
        </w:rPr>
        <w:t>continuación,</w:t>
      </w:r>
      <w:r>
        <w:rPr>
          <w:rFonts w:asciiTheme="majorHAnsi" w:hAnsiTheme="majorHAnsi" w:cs="Times New Roman"/>
          <w:sz w:val="24"/>
          <w:szCs w:val="24"/>
        </w:rPr>
        <w:t xml:space="preserve"> se presenta las imágenes de los códigos requeridos, para implementar el proceso mostrado en JavaScript. Cada imagen presenta una función distinta, o la ejecución final del programa. Se debe escribir en un solo archivo el código mostrado, y se sugiere un entorno como repl.it.</w:t>
      </w:r>
    </w:p>
    <w:p w14:paraId="491FF6D8" w14:textId="77777777" w:rsidR="00266710" w:rsidRDefault="00266710">
      <w:pPr>
        <w:rPr>
          <w:rFonts w:asciiTheme="majorHAnsi" w:hAnsiTheme="majorHAnsi" w:cs="Times New Roman"/>
          <w:sz w:val="24"/>
          <w:szCs w:val="24"/>
        </w:rPr>
      </w:pPr>
    </w:p>
    <w:p w14:paraId="6A4D99AD" w14:textId="77777777" w:rsidR="00266710" w:rsidRDefault="00266710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drawing>
          <wp:inline distT="0" distB="0" distL="0" distR="0" wp14:anchorId="625243ED" wp14:editId="0904D04A">
            <wp:extent cx="3476625" cy="1468852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06" cy="14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808D" w14:textId="77777777" w:rsidR="00266710" w:rsidRDefault="00266710">
      <w:pPr>
        <w:rPr>
          <w:rFonts w:asciiTheme="majorHAnsi" w:hAnsiTheme="majorHAnsi" w:cs="Times New Roman"/>
          <w:sz w:val="24"/>
          <w:szCs w:val="24"/>
        </w:rPr>
      </w:pPr>
    </w:p>
    <w:p w14:paraId="270980FC" w14:textId="77777777" w:rsidR="00266710" w:rsidRDefault="00266710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18B75DA8" wp14:editId="4D90C767">
            <wp:extent cx="3772170" cy="379095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51" cy="37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FC45" w14:textId="77777777" w:rsidR="00266710" w:rsidRDefault="00266710">
      <w:pPr>
        <w:rPr>
          <w:rFonts w:asciiTheme="majorHAnsi" w:hAnsiTheme="majorHAnsi" w:cs="Times New Roman"/>
          <w:sz w:val="24"/>
          <w:szCs w:val="24"/>
        </w:rPr>
      </w:pPr>
    </w:p>
    <w:p w14:paraId="24CBA9CD" w14:textId="77777777" w:rsidR="00266710" w:rsidRDefault="00266710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drawing>
          <wp:inline distT="0" distB="0" distL="0" distR="0" wp14:anchorId="463E9E4C" wp14:editId="6B4BA851">
            <wp:extent cx="3757075" cy="274320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822" cy="27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E2EF" w14:textId="1F160631" w:rsidR="00266710" w:rsidRDefault="00266710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</w:t>
      </w:r>
      <w:r w:rsidR="005050B0">
        <w:rPr>
          <w:rFonts w:asciiTheme="majorHAnsi" w:hAnsiTheme="majorHAnsi" w:cs="Times New Roman"/>
          <w:sz w:val="24"/>
          <w:szCs w:val="24"/>
        </w:rPr>
        <w:t>continuación,</w:t>
      </w:r>
      <w:r>
        <w:rPr>
          <w:rFonts w:asciiTheme="majorHAnsi" w:hAnsiTheme="majorHAnsi" w:cs="Times New Roman"/>
          <w:sz w:val="24"/>
          <w:szCs w:val="24"/>
        </w:rPr>
        <w:t xml:space="preserve"> se muestra el programa en el entorno repl.it, con los datos de ejecución del programa.</w:t>
      </w:r>
    </w:p>
    <w:p w14:paraId="4537ACE9" w14:textId="77777777" w:rsidR="000E6449" w:rsidRDefault="000E6449">
      <w:pPr>
        <w:rPr>
          <w:rFonts w:asciiTheme="majorHAnsi" w:hAnsiTheme="majorHAnsi" w:cs="Times New Roman"/>
          <w:sz w:val="24"/>
          <w:szCs w:val="24"/>
        </w:rPr>
      </w:pPr>
    </w:p>
    <w:p w14:paraId="03F1486E" w14:textId="77777777" w:rsidR="000E6449" w:rsidRDefault="000E644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52096" behindDoc="0" locked="0" layoutInCell="1" allowOverlap="1" wp14:anchorId="50851C0B" wp14:editId="68607650">
            <wp:simplePos x="0" y="0"/>
            <wp:positionH relativeFrom="column">
              <wp:posOffset>-232410</wp:posOffset>
            </wp:positionH>
            <wp:positionV relativeFrom="paragraph">
              <wp:posOffset>425450</wp:posOffset>
            </wp:positionV>
            <wp:extent cx="6068990" cy="2286000"/>
            <wp:effectExtent l="190500" t="190500" r="198755" b="190500"/>
            <wp:wrapThrough wrapText="bothSides">
              <wp:wrapPolygon edited="0">
                <wp:start x="136" y="-1800"/>
                <wp:lineTo x="-678" y="-1440"/>
                <wp:lineTo x="-610" y="21780"/>
                <wp:lineTo x="68" y="22860"/>
                <wp:lineTo x="136" y="23220"/>
                <wp:lineTo x="21426" y="23220"/>
                <wp:lineTo x="21494" y="22860"/>
                <wp:lineTo x="22172" y="21780"/>
                <wp:lineTo x="22240" y="1440"/>
                <wp:lineTo x="21494" y="-1260"/>
                <wp:lineTo x="21426" y="-1800"/>
                <wp:lineTo x="136" y="-1800"/>
              </wp:wrapPolygon>
            </wp:wrapThrough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90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E30C81" w14:textId="77777777" w:rsidR="00C60794" w:rsidRDefault="00C60794" w:rsidP="00606C98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5A745902" w14:textId="6CD678BE" w:rsidR="00606C98" w:rsidRDefault="005050B0" w:rsidP="00606C98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En el código fuente de repl.it se puede observar que hay una función que permite leer cadenas de </w:t>
      </w:r>
      <w:proofErr w:type="gramStart"/>
      <w:r>
        <w:rPr>
          <w:rFonts w:asciiTheme="majorHAnsi" w:hAnsiTheme="majorHAnsi" w:cs="Times New Roman"/>
          <w:sz w:val="24"/>
          <w:szCs w:val="24"/>
        </w:rPr>
        <w:t>texto</w:t>
      </w:r>
      <w:proofErr w:type="gramEnd"/>
      <w:r>
        <w:rPr>
          <w:rFonts w:asciiTheme="majorHAnsi" w:hAnsiTheme="majorHAnsi" w:cs="Times New Roman"/>
          <w:sz w:val="24"/>
          <w:szCs w:val="24"/>
        </w:rPr>
        <w:t xml:space="preserve"> así como también existe otra que se va a encargar de hacer la conversión, que en particular es necesario realizar divisiones y que para ello la instrucción </w:t>
      </w:r>
      <w:proofErr w:type="spellStart"/>
      <w:r>
        <w:rPr>
          <w:rFonts w:asciiTheme="majorHAnsi" w:hAnsiTheme="majorHAnsi" w:cs="Times New Roman"/>
          <w:sz w:val="24"/>
          <w:szCs w:val="24"/>
        </w:rPr>
        <w:t>Math.trunc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obtiene la parte entera de estas.</w:t>
      </w:r>
    </w:p>
    <w:p w14:paraId="3C8792A5" w14:textId="77777777" w:rsidR="00266710" w:rsidRDefault="00266710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38119384" w14:textId="77777777" w:rsidR="00E437F9" w:rsidRDefault="00606C98" w:rsidP="00E437F9">
      <w:pPr>
        <w:pStyle w:val="Ttulo1"/>
      </w:pPr>
      <w:bookmarkStart w:id="4" w:name="_Toc54783620"/>
      <w:r>
        <w:lastRenderedPageBreak/>
        <w:t>CONVERSIÓN EXTENDIDA</w:t>
      </w:r>
      <w:bookmarkEnd w:id="4"/>
    </w:p>
    <w:p w14:paraId="1555050C" w14:textId="3A40C109" w:rsidR="0011259F" w:rsidRDefault="00606C98" w:rsidP="00A6692C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</w:t>
      </w:r>
      <w:proofErr w:type="gramStart"/>
      <w:r>
        <w:rPr>
          <w:rFonts w:asciiTheme="majorHAnsi" w:hAnsiTheme="majorHAnsi" w:cs="Times New Roman"/>
          <w:sz w:val="24"/>
          <w:szCs w:val="24"/>
        </w:rPr>
        <w:t>continuación</w:t>
      </w:r>
      <w:proofErr w:type="gramEnd"/>
      <w:r>
        <w:rPr>
          <w:rFonts w:asciiTheme="majorHAnsi" w:hAnsiTheme="majorHAnsi" w:cs="Times New Roman"/>
          <w:sz w:val="24"/>
          <w:szCs w:val="24"/>
        </w:rPr>
        <w:t xml:space="preserve"> presentamos el programa de conversión extendida, la cual se encarga de dar tratamiento a los números en base 16</w:t>
      </w:r>
      <w:r w:rsidR="00EB3605">
        <w:rPr>
          <w:rFonts w:asciiTheme="majorHAnsi" w:hAnsiTheme="majorHAnsi" w:cs="Times New Roman"/>
          <w:sz w:val="24"/>
          <w:szCs w:val="24"/>
        </w:rPr>
        <w:t>.</w:t>
      </w:r>
    </w:p>
    <w:p w14:paraId="0EB86E6C" w14:textId="6F299AC3" w:rsidR="00062C64" w:rsidRDefault="00062C64" w:rsidP="00A6692C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087AF34A" w14:textId="613A483D" w:rsidR="00062C64" w:rsidRDefault="00062C64">
      <w:pPr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09ECEF5" wp14:editId="0E564D56">
            <wp:simplePos x="0" y="0"/>
            <wp:positionH relativeFrom="column">
              <wp:posOffset>510540</wp:posOffset>
            </wp:positionH>
            <wp:positionV relativeFrom="paragraph">
              <wp:posOffset>13335</wp:posOffset>
            </wp:positionV>
            <wp:extent cx="4518025" cy="5191125"/>
            <wp:effectExtent l="0" t="0" r="0" b="9525"/>
            <wp:wrapThrough wrapText="bothSides">
              <wp:wrapPolygon edited="0">
                <wp:start x="0" y="0"/>
                <wp:lineTo x="0" y="21560"/>
                <wp:lineTo x="21494" y="21560"/>
                <wp:lineTo x="2149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4" r="60116" b="8231"/>
                    <a:stretch/>
                  </pic:blipFill>
                  <pic:spPr bwMode="auto">
                    <a:xfrm>
                      <a:off x="0" y="0"/>
                      <a:ext cx="4518025" cy="519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338E6068" w14:textId="1B1F730B" w:rsidR="00062C64" w:rsidRDefault="00062C64" w:rsidP="00A6692C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10960068" wp14:editId="0D0AC642">
            <wp:simplePos x="0" y="0"/>
            <wp:positionH relativeFrom="column">
              <wp:posOffset>577215</wp:posOffset>
            </wp:positionH>
            <wp:positionV relativeFrom="paragraph">
              <wp:posOffset>-137160</wp:posOffset>
            </wp:positionV>
            <wp:extent cx="4461510" cy="4429125"/>
            <wp:effectExtent l="0" t="0" r="0" b="9525"/>
            <wp:wrapThrough wrapText="bothSides">
              <wp:wrapPolygon edited="0">
                <wp:start x="0" y="0"/>
                <wp:lineTo x="0" y="21554"/>
                <wp:lineTo x="21489" y="21554"/>
                <wp:lineTo x="21489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2" r="54514" b="9740"/>
                    <a:stretch/>
                  </pic:blipFill>
                  <pic:spPr bwMode="auto">
                    <a:xfrm>
                      <a:off x="0" y="0"/>
                      <a:ext cx="446151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F6BE2" w14:textId="6EF72A52" w:rsidR="00DB1AEC" w:rsidRDefault="00062C64" w:rsidP="00A6692C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t xml:space="preserve">   </w:t>
      </w:r>
    </w:p>
    <w:p w14:paraId="59CAA4BA" w14:textId="77777777" w:rsidR="00606C98" w:rsidRDefault="00606C98" w:rsidP="0011259F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180E0B0E" w14:textId="77777777" w:rsidR="00062C64" w:rsidRDefault="00062C64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F37569A" wp14:editId="5B38CD0A">
            <wp:simplePos x="0" y="0"/>
            <wp:positionH relativeFrom="column">
              <wp:posOffset>472440</wp:posOffset>
            </wp:positionH>
            <wp:positionV relativeFrom="paragraph">
              <wp:posOffset>3526155</wp:posOffset>
            </wp:positionV>
            <wp:extent cx="3600450" cy="1800225"/>
            <wp:effectExtent l="0" t="0" r="0" b="9525"/>
            <wp:wrapThrough wrapText="bothSides">
              <wp:wrapPolygon edited="0">
                <wp:start x="114" y="0"/>
                <wp:lineTo x="114" y="21486"/>
                <wp:lineTo x="21486" y="21486"/>
                <wp:lineTo x="21486" y="0"/>
                <wp:lineTo x="114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9" t="42866" r="70977" b="30871"/>
                    <a:stretch/>
                  </pic:blipFill>
                  <pic:spPr bwMode="auto"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sz w:val="20"/>
          <w:szCs w:val="20"/>
        </w:rPr>
        <w:br w:type="page"/>
      </w:r>
    </w:p>
    <w:p w14:paraId="1BAD59EC" w14:textId="77777777" w:rsidR="00062C64" w:rsidRDefault="00062C64">
      <w:pPr>
        <w:rPr>
          <w:rFonts w:ascii="Courier New" w:hAnsi="Courier New" w:cs="Courier New"/>
          <w:sz w:val="20"/>
          <w:szCs w:val="20"/>
        </w:rPr>
      </w:pPr>
    </w:p>
    <w:p w14:paraId="3C22E8CE" w14:textId="39C39902" w:rsidR="00062C64" w:rsidRDefault="00E445D7" w:rsidP="00062C64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F45004" wp14:editId="41141EA7">
            <wp:simplePos x="0" y="0"/>
            <wp:positionH relativeFrom="column">
              <wp:posOffset>-632460</wp:posOffset>
            </wp:positionH>
            <wp:positionV relativeFrom="paragraph">
              <wp:posOffset>683260</wp:posOffset>
            </wp:positionV>
            <wp:extent cx="6874510" cy="2981325"/>
            <wp:effectExtent l="0" t="0" r="2540" b="9525"/>
            <wp:wrapThrough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6" r="204" b="5816"/>
                    <a:stretch/>
                  </pic:blipFill>
                  <pic:spPr bwMode="auto">
                    <a:xfrm>
                      <a:off x="0" y="0"/>
                      <a:ext cx="687451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2C64" w:rsidRPr="00062C64">
        <w:rPr>
          <w:rFonts w:asciiTheme="majorHAnsi" w:hAnsiTheme="majorHAnsi" w:cs="Times New Roman"/>
          <w:sz w:val="24"/>
          <w:szCs w:val="24"/>
        </w:rPr>
        <w:t xml:space="preserve">A </w:t>
      </w:r>
      <w:r w:rsidRPr="00062C64">
        <w:rPr>
          <w:rFonts w:asciiTheme="majorHAnsi" w:hAnsiTheme="majorHAnsi" w:cs="Times New Roman"/>
          <w:sz w:val="24"/>
          <w:szCs w:val="24"/>
        </w:rPr>
        <w:t>continuación,</w:t>
      </w:r>
      <w:r w:rsidR="00062C64" w:rsidRPr="00062C64">
        <w:rPr>
          <w:rFonts w:asciiTheme="majorHAnsi" w:hAnsiTheme="majorHAnsi" w:cs="Times New Roman"/>
          <w:sz w:val="24"/>
          <w:szCs w:val="24"/>
        </w:rPr>
        <w:t xml:space="preserve"> se </w:t>
      </w:r>
      <w:r w:rsidRPr="00062C64">
        <w:rPr>
          <w:rFonts w:asciiTheme="majorHAnsi" w:hAnsiTheme="majorHAnsi" w:cs="Times New Roman"/>
          <w:sz w:val="24"/>
          <w:szCs w:val="24"/>
        </w:rPr>
        <w:t>mostrará</w:t>
      </w:r>
      <w:r w:rsidR="00062C64" w:rsidRPr="00062C64">
        <w:rPr>
          <w:rFonts w:asciiTheme="majorHAnsi" w:hAnsiTheme="majorHAnsi" w:cs="Times New Roman"/>
          <w:sz w:val="24"/>
          <w:szCs w:val="24"/>
        </w:rPr>
        <w:t xml:space="preserve"> el código fuente de</w:t>
      </w:r>
      <w:r w:rsidR="00062C64">
        <w:rPr>
          <w:rFonts w:asciiTheme="majorHAnsi" w:hAnsiTheme="majorHAnsi" w:cs="Times New Roman"/>
          <w:sz w:val="24"/>
          <w:szCs w:val="24"/>
        </w:rPr>
        <w:t>l programa de conversión extendida y su ejecución en repl.it</w:t>
      </w:r>
    </w:p>
    <w:p w14:paraId="6EAB0AC2" w14:textId="1FD1BBDE" w:rsidR="00E445D7" w:rsidRDefault="00E445D7" w:rsidP="00062C64">
      <w:pPr>
        <w:jc w:val="both"/>
        <w:rPr>
          <w:noProof/>
        </w:rPr>
      </w:pPr>
      <w:r>
        <w:rPr>
          <w:noProof/>
        </w:rPr>
        <w:t xml:space="preserve"> </w:t>
      </w:r>
    </w:p>
    <w:p w14:paraId="6505AB63" w14:textId="77777777" w:rsidR="00E445D7" w:rsidRDefault="00E445D7" w:rsidP="00062C64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4C20FAD4" w14:textId="3E335495" w:rsidR="00E445D7" w:rsidRPr="00062C64" w:rsidRDefault="00E445D7" w:rsidP="00062C64">
      <w:pPr>
        <w:jc w:val="both"/>
        <w:rPr>
          <w:rFonts w:asciiTheme="majorHAnsi" w:hAnsiTheme="majorHAnsi" w:cs="Times New Roman"/>
          <w:sz w:val="24"/>
          <w:szCs w:val="24"/>
        </w:rPr>
      </w:pPr>
      <w:r w:rsidRPr="00E445D7">
        <w:rPr>
          <w:rFonts w:asciiTheme="majorHAnsi" w:hAnsiTheme="majorHAnsi" w:cs="Times New Roman"/>
          <w:sz w:val="24"/>
          <w:szCs w:val="24"/>
        </w:rPr>
        <w:t xml:space="preserve">Aquí se </w:t>
      </w:r>
      <w:r>
        <w:rPr>
          <w:rFonts w:asciiTheme="majorHAnsi" w:hAnsiTheme="majorHAnsi" w:cs="Times New Roman"/>
          <w:sz w:val="24"/>
          <w:szCs w:val="24"/>
        </w:rPr>
        <w:t xml:space="preserve">muestra un </w:t>
      </w:r>
      <w:r w:rsidRPr="00E445D7">
        <w:rPr>
          <w:rFonts w:asciiTheme="majorHAnsi" w:hAnsiTheme="majorHAnsi" w:cs="Times New Roman"/>
          <w:sz w:val="24"/>
          <w:szCs w:val="24"/>
        </w:rPr>
        <w:t xml:space="preserve">ejemplo de cómo </w:t>
      </w:r>
      <w:r>
        <w:rPr>
          <w:rFonts w:asciiTheme="majorHAnsi" w:hAnsiTheme="majorHAnsi" w:cs="Times New Roman"/>
          <w:sz w:val="24"/>
          <w:szCs w:val="24"/>
        </w:rPr>
        <w:t>e</w:t>
      </w:r>
      <w:r w:rsidRPr="00E445D7">
        <w:rPr>
          <w:rFonts w:asciiTheme="majorHAnsi" w:hAnsiTheme="majorHAnsi" w:cs="Times New Roman"/>
          <w:sz w:val="24"/>
          <w:szCs w:val="24"/>
        </w:rPr>
        <w:t>ste código permite resolver el problema de las conversiones en base 16. Los números entre 10 y 15 se representan con las letras: A, B, C, D, E, F.</w:t>
      </w:r>
    </w:p>
    <w:p w14:paraId="4E1E5580" w14:textId="645F6E9A" w:rsidR="004759C3" w:rsidRDefault="004759C3">
      <w:pPr>
        <w:rPr>
          <w:rFonts w:ascii="Courier New" w:hAnsi="Courier New" w:cs="Courier New"/>
          <w:sz w:val="20"/>
          <w:szCs w:val="20"/>
        </w:rPr>
      </w:pPr>
      <w:r w:rsidRPr="00062C64">
        <w:rPr>
          <w:rFonts w:ascii="Courier New" w:hAnsi="Courier New" w:cs="Courier New"/>
          <w:sz w:val="20"/>
          <w:szCs w:val="20"/>
        </w:rPr>
        <w:br w:type="page"/>
      </w:r>
      <w:r w:rsidR="00062C64">
        <w:rPr>
          <w:noProof/>
        </w:rPr>
        <w:lastRenderedPageBreak/>
        <w:t xml:space="preserve"> </w:t>
      </w:r>
    </w:p>
    <w:p w14:paraId="7CC2F8D9" w14:textId="77777777" w:rsidR="004759C3" w:rsidRDefault="004759C3" w:rsidP="004759C3">
      <w:pPr>
        <w:pStyle w:val="Ttulo1"/>
      </w:pPr>
      <w:bookmarkStart w:id="5" w:name="_Toc54783621"/>
      <w:r>
        <w:t>CONVERSIÓN: 0, 1 A PALABRAS: CERO, UNO</w:t>
      </w:r>
      <w:bookmarkEnd w:id="5"/>
    </w:p>
    <w:p w14:paraId="5ED18581" w14:textId="77777777" w:rsidR="004759C3" w:rsidRDefault="004759C3" w:rsidP="004759C3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Vamos a presentar el programa que convierte los dígitos binarios 0, 1 a las palabras Cero, Uno.</w:t>
      </w:r>
    </w:p>
    <w:p w14:paraId="26FB9CA0" w14:textId="77777777" w:rsidR="00E437F9" w:rsidRDefault="004759C3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Algunos elementos teóricos. En primer lugar, observamos cómo se almacena una cadena en la memoria:</w:t>
      </w:r>
    </w:p>
    <w:p w14:paraId="1DB47C25" w14:textId="77777777" w:rsidR="004759C3" w:rsidRDefault="004759C3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drawing>
          <wp:inline distT="0" distB="0" distL="0" distR="0" wp14:anchorId="788581E5" wp14:editId="34D51D76">
            <wp:extent cx="4584357" cy="1854387"/>
            <wp:effectExtent l="0" t="0" r="698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ICE DIRECTO - BINAR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35" cy="18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5F00" w14:textId="77777777" w:rsidR="004759C3" w:rsidRDefault="004759C3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En la siguiente gráfica, presentamos el índice inverso:</w:t>
      </w:r>
    </w:p>
    <w:p w14:paraId="3F484862" w14:textId="77777777" w:rsidR="004759C3" w:rsidRDefault="004759C3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drawing>
          <wp:inline distT="0" distB="0" distL="0" distR="0" wp14:anchorId="6ED807AA" wp14:editId="70AAEFC1">
            <wp:extent cx="4541108" cy="2327074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 INVERSO - CONVERSIÓN A BASE 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861" cy="23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B915" w14:textId="77777777" w:rsidR="004759C3" w:rsidRDefault="004759C3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 continuación, presentamos el código fuente, seccionado por partes:</w:t>
      </w:r>
    </w:p>
    <w:p w14:paraId="50824088" w14:textId="77777777" w:rsidR="004759C3" w:rsidRDefault="004759C3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8BCA7A3" wp14:editId="2878010B">
            <wp:extent cx="5257800" cy="314944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20" cy="31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C72" w14:textId="77777777" w:rsidR="004759C3" w:rsidRPr="00A6692C" w:rsidRDefault="00A6692C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 w:rsidRPr="00A6692C">
        <w:rPr>
          <w:rFonts w:asciiTheme="majorHAnsi" w:hAnsiTheme="majorHAnsi" w:cs="Times New Roman"/>
          <w:sz w:val="24"/>
          <w:szCs w:val="24"/>
        </w:rPr>
        <w:t>En estas líneas se comenta el programa, se crean algunas variables, se pregunta por una cadena binaria y se procede luego a realizar la conversión, dígito a dígito.</w:t>
      </w:r>
    </w:p>
    <w:p w14:paraId="049CEF7E" w14:textId="77777777" w:rsidR="00A6692C" w:rsidRDefault="00A6692C" w:rsidP="00E437F9">
      <w:pPr>
        <w:jc w:val="both"/>
        <w:rPr>
          <w:rFonts w:ascii="Courier New" w:hAnsi="Courier New" w:cs="Courier New"/>
          <w:sz w:val="20"/>
          <w:szCs w:val="20"/>
        </w:rPr>
      </w:pPr>
    </w:p>
    <w:p w14:paraId="139C7298" w14:textId="77777777" w:rsidR="00D76503" w:rsidRDefault="00D7650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73E4DF12" w14:textId="77777777" w:rsidR="00D76503" w:rsidRPr="00B704A8" w:rsidRDefault="00D76503" w:rsidP="00B704A8">
      <w:pPr>
        <w:pStyle w:val="Ttulo1"/>
      </w:pPr>
      <w:bookmarkStart w:id="6" w:name="_Toc54783622"/>
      <w:r w:rsidRPr="00B704A8">
        <w:lastRenderedPageBreak/>
        <w:t>CONTAR NÚMERO DE UNOS EN UN BINARIO</w:t>
      </w:r>
      <w:bookmarkEnd w:id="6"/>
    </w:p>
    <w:p w14:paraId="2E4EBC09" w14:textId="77777777" w:rsidR="00D76503" w:rsidRDefault="00D76503" w:rsidP="00D76503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Vamos a presentar el programa que cuenta el número de unos disponibles en un binario. Veamos la estructura de la cadena que contiene el binario:</w:t>
      </w:r>
    </w:p>
    <w:p w14:paraId="1D9080E9" w14:textId="77777777" w:rsidR="00D76503" w:rsidRDefault="00D76503" w:rsidP="00D76503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4BAE23BD" w14:textId="77777777" w:rsidR="00D76503" w:rsidRDefault="00D76503" w:rsidP="00D76503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drawing>
          <wp:inline distT="0" distB="0" distL="0" distR="0" wp14:anchorId="1ECCBAE5" wp14:editId="2F2AAA00">
            <wp:extent cx="5041557" cy="2039326"/>
            <wp:effectExtent l="0" t="0" r="698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ICE DIRECTO - BINAR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71" cy="20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F33B" w14:textId="77777777" w:rsidR="00D76503" w:rsidRPr="00D76503" w:rsidRDefault="00D76503" w:rsidP="00D76503">
      <w:pPr>
        <w:jc w:val="both"/>
        <w:rPr>
          <w:rFonts w:asciiTheme="majorHAnsi" w:hAnsiTheme="majorHAnsi" w:cs="Times New Roman"/>
          <w:sz w:val="24"/>
          <w:szCs w:val="24"/>
        </w:rPr>
      </w:pPr>
      <w:r w:rsidRPr="00D76503">
        <w:rPr>
          <w:rFonts w:asciiTheme="majorHAnsi" w:hAnsiTheme="majorHAnsi" w:cs="Times New Roman"/>
          <w:sz w:val="24"/>
          <w:szCs w:val="24"/>
        </w:rPr>
        <w:t>El número de unos se calcula recorriendo la cadena de izquierda a derecha, evaluando cada una de las posiciones en la cadena, y cada vez que el contenido de dicha posición sea uno, sumaremos 1 a un contador preparado para ello.</w:t>
      </w:r>
    </w:p>
    <w:p w14:paraId="30891C04" w14:textId="77777777" w:rsidR="00D76503" w:rsidRPr="00D76503" w:rsidRDefault="00D76503" w:rsidP="00D76503">
      <w:pPr>
        <w:jc w:val="both"/>
        <w:rPr>
          <w:rFonts w:asciiTheme="majorHAnsi" w:hAnsiTheme="majorHAnsi" w:cs="Times New Roman"/>
          <w:sz w:val="24"/>
          <w:szCs w:val="24"/>
        </w:rPr>
      </w:pPr>
      <w:r w:rsidRPr="00D76503">
        <w:rPr>
          <w:rFonts w:asciiTheme="majorHAnsi" w:hAnsiTheme="majorHAnsi" w:cs="Times New Roman"/>
          <w:sz w:val="24"/>
          <w:szCs w:val="24"/>
        </w:rPr>
        <w:t>Seguidamente presentamos el código fuente.</w:t>
      </w:r>
    </w:p>
    <w:p w14:paraId="1704896A" w14:textId="77777777" w:rsidR="00D76503" w:rsidRDefault="00D76503" w:rsidP="00E437F9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CO"/>
        </w:rPr>
        <w:drawing>
          <wp:inline distT="0" distB="0" distL="0" distR="0" wp14:anchorId="12C88E6E" wp14:editId="330CCFEE">
            <wp:extent cx="5165125" cy="272691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432" cy="27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77AF" w14:textId="77777777" w:rsidR="00D76503" w:rsidRDefault="00A83879" w:rsidP="00E437F9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CO"/>
        </w:rPr>
        <w:lastRenderedPageBreak/>
        <w:drawing>
          <wp:inline distT="0" distB="0" distL="0" distR="0" wp14:anchorId="0D919942" wp14:editId="25B12A82">
            <wp:extent cx="5325762" cy="747222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00" cy="74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35B0" w14:textId="5452C53F" w:rsidR="00D76503" w:rsidRPr="00A83879" w:rsidRDefault="00E445D7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En este código fuente lo que da a entender es que según un numero binario que ingrese el usuario el programa hará una búsqueda de izquierda a derecha de la cantidad de unos que se encuentren en dicha cadena.</w:t>
      </w:r>
    </w:p>
    <w:p w14:paraId="717C74DB" w14:textId="77777777" w:rsidR="00A83879" w:rsidRPr="00A83879" w:rsidRDefault="00A83879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 w:rsidRPr="00A83879">
        <w:rPr>
          <w:rFonts w:asciiTheme="majorHAnsi" w:hAnsiTheme="majorHAnsi" w:cs="Times New Roman"/>
          <w:sz w:val="24"/>
          <w:szCs w:val="24"/>
        </w:rPr>
        <w:t>Al ejecutar en repl.it, se obtiene el resultado mostrado seguidamente:</w:t>
      </w:r>
    </w:p>
    <w:p w14:paraId="4E9BE02E" w14:textId="77777777" w:rsidR="00A83879" w:rsidRPr="00A83879" w:rsidRDefault="00A83879" w:rsidP="00E437F9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es-CO"/>
        </w:rPr>
        <w:drawing>
          <wp:inline distT="0" distB="0" distL="0" distR="0" wp14:anchorId="18B8732D" wp14:editId="772756CB">
            <wp:extent cx="5612130" cy="2610485"/>
            <wp:effectExtent l="190500" t="190500" r="198120" b="18986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430D5" w14:textId="77777777" w:rsidR="00A83879" w:rsidRDefault="00A83879" w:rsidP="00E437F9">
      <w:pPr>
        <w:jc w:val="both"/>
        <w:rPr>
          <w:rFonts w:ascii="Courier New" w:hAnsi="Courier New" w:cs="Courier New"/>
          <w:sz w:val="20"/>
          <w:szCs w:val="20"/>
        </w:rPr>
      </w:pPr>
    </w:p>
    <w:p w14:paraId="4F023957" w14:textId="77777777" w:rsidR="00A83879" w:rsidRDefault="00A83879" w:rsidP="00E437F9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CO"/>
        </w:rPr>
        <w:drawing>
          <wp:inline distT="0" distB="0" distL="0" distR="0" wp14:anchorId="3B399498" wp14:editId="2B0665F5">
            <wp:extent cx="4277322" cy="1705213"/>
            <wp:effectExtent l="190500" t="190500" r="200025" b="2000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705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E8FE8" w14:textId="77777777" w:rsidR="00D76503" w:rsidRDefault="00D76503" w:rsidP="00E437F9">
      <w:pPr>
        <w:jc w:val="both"/>
        <w:rPr>
          <w:rFonts w:ascii="Courier New" w:hAnsi="Courier New" w:cs="Courier New"/>
          <w:sz w:val="20"/>
          <w:szCs w:val="20"/>
        </w:rPr>
      </w:pPr>
    </w:p>
    <w:p w14:paraId="7DC36DD3" w14:textId="77777777" w:rsidR="00A83879" w:rsidRDefault="00A83879" w:rsidP="00E437F9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CO"/>
        </w:rPr>
        <w:lastRenderedPageBreak/>
        <w:drawing>
          <wp:inline distT="0" distB="0" distL="0" distR="0" wp14:anchorId="2F824092" wp14:editId="32F3EF57">
            <wp:extent cx="5612130" cy="2646680"/>
            <wp:effectExtent l="190500" t="190500" r="198120" b="19177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940D8" w14:textId="77777777" w:rsidR="00A6692C" w:rsidRDefault="00A6692C" w:rsidP="00E437F9">
      <w:pPr>
        <w:jc w:val="both"/>
        <w:rPr>
          <w:rFonts w:ascii="Courier New" w:hAnsi="Courier New" w:cs="Courier New"/>
          <w:sz w:val="20"/>
          <w:szCs w:val="20"/>
        </w:rPr>
      </w:pPr>
    </w:p>
    <w:p w14:paraId="74198EC9" w14:textId="77777777" w:rsidR="004153A4" w:rsidRDefault="004153A4" w:rsidP="00715C25">
      <w:pPr>
        <w:rPr>
          <w:rFonts w:asciiTheme="majorHAnsi" w:hAnsiTheme="majorHAnsi" w:cs="Times New Roman"/>
          <w:sz w:val="24"/>
          <w:szCs w:val="24"/>
        </w:rPr>
      </w:pPr>
    </w:p>
    <w:p w14:paraId="13879994" w14:textId="77777777" w:rsidR="00E437F9" w:rsidRDefault="00E437F9" w:rsidP="00715C25">
      <w:pPr>
        <w:rPr>
          <w:rFonts w:asciiTheme="majorHAnsi" w:hAnsiTheme="majorHAnsi" w:cs="Times New Roman"/>
          <w:sz w:val="24"/>
          <w:szCs w:val="24"/>
        </w:rPr>
      </w:pPr>
    </w:p>
    <w:p w14:paraId="0BC25C22" w14:textId="27DAB61E" w:rsidR="009F1228" w:rsidRPr="009F1228" w:rsidRDefault="00606C98" w:rsidP="009F1228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20B283BF" w14:textId="69F67987" w:rsidR="00E445D7" w:rsidRPr="00B704A8" w:rsidRDefault="009F1228" w:rsidP="00E445D7">
      <w:pPr>
        <w:pStyle w:val="Ttulo1"/>
      </w:pPr>
      <w:bookmarkStart w:id="7" w:name="_Toc54783623"/>
      <w:r>
        <w:lastRenderedPageBreak/>
        <w:t>índice numérico de las posiciones de la cadena</w:t>
      </w:r>
      <w:bookmarkEnd w:id="7"/>
    </w:p>
    <w:p w14:paraId="59647FB9" w14:textId="77777777" w:rsidR="009F1228" w:rsidRDefault="00E445D7" w:rsidP="00E445D7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Vamos a presentar el programa que cuenta</w:t>
      </w:r>
      <w:r w:rsidR="009F1228">
        <w:rPr>
          <w:rFonts w:asciiTheme="majorHAnsi" w:hAnsiTheme="majorHAnsi" w:cs="Times New Roman"/>
          <w:sz w:val="24"/>
          <w:szCs w:val="24"/>
        </w:rPr>
        <w:t xml:space="preserve"> por medio de un reconocimiento de cadena el índice numérico de las posiciones de dicha cadena</w:t>
      </w:r>
      <w:r>
        <w:rPr>
          <w:rFonts w:asciiTheme="majorHAnsi" w:hAnsiTheme="majorHAnsi" w:cs="Times New Roman"/>
          <w:sz w:val="24"/>
          <w:szCs w:val="24"/>
        </w:rPr>
        <w:t xml:space="preserve">. </w:t>
      </w:r>
    </w:p>
    <w:p w14:paraId="684A9703" w14:textId="4AC53E06" w:rsidR="009F1228" w:rsidRDefault="009F1228" w:rsidP="009F1228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E27F12" wp14:editId="2BB58BC4">
            <wp:simplePos x="0" y="0"/>
            <wp:positionH relativeFrom="column">
              <wp:posOffset>-3810</wp:posOffset>
            </wp:positionH>
            <wp:positionV relativeFrom="paragraph">
              <wp:posOffset>421005</wp:posOffset>
            </wp:positionV>
            <wp:extent cx="5701665" cy="4181475"/>
            <wp:effectExtent l="152400" t="171450" r="356235" b="371475"/>
            <wp:wrapThrough wrapText="bothSides">
              <wp:wrapPolygon edited="0">
                <wp:start x="722" y="-886"/>
                <wp:lineTo x="-577" y="-689"/>
                <wp:lineTo x="-577" y="22043"/>
                <wp:lineTo x="-72" y="22928"/>
                <wp:lineTo x="722" y="23421"/>
                <wp:lineTo x="21578" y="23421"/>
                <wp:lineTo x="22372" y="22928"/>
                <wp:lineTo x="22877" y="21452"/>
                <wp:lineTo x="22805" y="590"/>
                <wp:lineTo x="21867" y="-689"/>
                <wp:lineTo x="21578" y="-886"/>
                <wp:lineTo x="722" y="-886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3" r="52308" b="27853"/>
                    <a:stretch/>
                  </pic:blipFill>
                  <pic:spPr bwMode="auto">
                    <a:xfrm>
                      <a:off x="0" y="0"/>
                      <a:ext cx="5701665" cy="418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rFonts w:asciiTheme="majorHAnsi" w:hAnsiTheme="majorHAnsi" w:cs="Times New Roman"/>
          <w:sz w:val="24"/>
          <w:szCs w:val="24"/>
        </w:rPr>
        <w:t>Seguidamente presento el código fuente:</w:t>
      </w:r>
    </w:p>
    <w:p w14:paraId="5266D3EF" w14:textId="0E86E6A2" w:rsidR="009F1228" w:rsidRDefault="009F1228" w:rsidP="009F1228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Este código fuente lo que da a entender es que según el numero binario que ingrese el usuario al final le mostrara las posiciones numéricas de la cadena.</w:t>
      </w:r>
    </w:p>
    <w:p w14:paraId="3D51E657" w14:textId="77777777" w:rsidR="009F1228" w:rsidRDefault="009F1228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09FE6981" w14:textId="0ED2ACF5" w:rsidR="009F1228" w:rsidRDefault="009F1228" w:rsidP="009F1228">
      <w:pPr>
        <w:jc w:val="both"/>
        <w:rPr>
          <w:rFonts w:asciiTheme="majorHAnsi" w:hAnsiTheme="majorHAnsi" w:cs="Times New Roman"/>
          <w:sz w:val="24"/>
          <w:szCs w:val="24"/>
        </w:rPr>
      </w:pPr>
      <w:r w:rsidRPr="00A83879">
        <w:rPr>
          <w:rFonts w:asciiTheme="majorHAnsi" w:hAnsiTheme="majorHAnsi" w:cs="Times New Roman"/>
          <w:sz w:val="24"/>
          <w:szCs w:val="24"/>
        </w:rPr>
        <w:lastRenderedPageBreak/>
        <w:t>Al ejecutar en repl.it, se obtiene el resultado mostrado seguidamente:</w:t>
      </w:r>
    </w:p>
    <w:p w14:paraId="0EB1852F" w14:textId="4341DC24" w:rsidR="009F1228" w:rsidRPr="00A83879" w:rsidRDefault="009F1228" w:rsidP="009F1228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EC759F" wp14:editId="3F8E0DA6">
            <wp:simplePos x="0" y="0"/>
            <wp:positionH relativeFrom="column">
              <wp:posOffset>-508635</wp:posOffset>
            </wp:positionH>
            <wp:positionV relativeFrom="paragraph">
              <wp:posOffset>285115</wp:posOffset>
            </wp:positionV>
            <wp:extent cx="6624955" cy="2876550"/>
            <wp:effectExtent l="0" t="0" r="4445" b="0"/>
            <wp:wrapThrough wrapText="bothSides">
              <wp:wrapPolygon edited="0">
                <wp:start x="0" y="0"/>
                <wp:lineTo x="0" y="21457"/>
                <wp:lineTo x="21552" y="21457"/>
                <wp:lineTo x="21552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6" r="713" b="6118"/>
                    <a:stretch/>
                  </pic:blipFill>
                  <pic:spPr bwMode="auto">
                    <a:xfrm>
                      <a:off x="0" y="0"/>
                      <a:ext cx="662495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313DE4F2" w14:textId="1F5AF015" w:rsidR="009F1228" w:rsidRPr="00B704A8" w:rsidRDefault="00E445D7" w:rsidP="009F1228">
      <w:pPr>
        <w:pStyle w:val="Ttulo1"/>
      </w:pPr>
      <w:r>
        <w:rPr>
          <w:rFonts w:cs="Times New Roman"/>
          <w:sz w:val="24"/>
          <w:szCs w:val="24"/>
        </w:rPr>
        <w:br w:type="page"/>
      </w:r>
      <w:bookmarkStart w:id="8" w:name="_Toc54783624"/>
      <w:r w:rsidR="00EB25DA">
        <w:lastRenderedPageBreak/>
        <w:t>cálculo equivalente en base 10 del numero binario</w:t>
      </w:r>
      <w:bookmarkEnd w:id="8"/>
    </w:p>
    <w:p w14:paraId="2E84D31C" w14:textId="2B307E79" w:rsidR="009F1228" w:rsidRDefault="009F1228" w:rsidP="009F1228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Vamos a presentar el programa que </w:t>
      </w:r>
      <w:r w:rsidR="00EB25DA">
        <w:rPr>
          <w:rFonts w:asciiTheme="majorHAnsi" w:hAnsiTheme="majorHAnsi" w:cs="Times New Roman"/>
          <w:sz w:val="24"/>
          <w:szCs w:val="24"/>
        </w:rPr>
        <w:t>convierte una cadena de números binarios a números en base 10.</w:t>
      </w:r>
    </w:p>
    <w:p w14:paraId="63A3620A" w14:textId="7E70C457" w:rsidR="00EB25DA" w:rsidRDefault="00EB25DA" w:rsidP="009F1228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DE0157" wp14:editId="5C4E11AE">
            <wp:simplePos x="0" y="0"/>
            <wp:positionH relativeFrom="column">
              <wp:posOffset>-3810</wp:posOffset>
            </wp:positionH>
            <wp:positionV relativeFrom="paragraph">
              <wp:posOffset>579755</wp:posOffset>
            </wp:positionV>
            <wp:extent cx="5914390" cy="3638550"/>
            <wp:effectExtent l="133350" t="171450" r="353060" b="361950"/>
            <wp:wrapThrough wrapText="bothSides">
              <wp:wrapPolygon edited="0">
                <wp:start x="765" y="-1018"/>
                <wp:lineTo x="-487" y="-792"/>
                <wp:lineTo x="-487" y="22052"/>
                <wp:lineTo x="-209" y="22731"/>
                <wp:lineTo x="696" y="23409"/>
                <wp:lineTo x="765" y="23636"/>
                <wp:lineTo x="21568" y="23636"/>
                <wp:lineTo x="21637" y="23409"/>
                <wp:lineTo x="22542" y="22731"/>
                <wp:lineTo x="22820" y="20921"/>
                <wp:lineTo x="22750" y="679"/>
                <wp:lineTo x="21846" y="-792"/>
                <wp:lineTo x="21568" y="-1018"/>
                <wp:lineTo x="765" y="-1018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" t="9962" r="48575" b="33588"/>
                    <a:stretch/>
                  </pic:blipFill>
                  <pic:spPr bwMode="auto">
                    <a:xfrm>
                      <a:off x="0" y="0"/>
                      <a:ext cx="5914390" cy="363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="Times New Roman"/>
          <w:sz w:val="24"/>
          <w:szCs w:val="24"/>
        </w:rPr>
        <w:t xml:space="preserve">Seguidamente presento el código fuente: </w:t>
      </w:r>
    </w:p>
    <w:p w14:paraId="541B6D40" w14:textId="2939B7EC" w:rsidR="009F1228" w:rsidRDefault="00EB25DA" w:rsidP="00EB25DA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t xml:space="preserve"> </w:t>
      </w:r>
      <w:r>
        <w:rPr>
          <w:rFonts w:asciiTheme="majorHAnsi" w:hAnsiTheme="majorHAnsi" w:cs="Times New Roman"/>
          <w:sz w:val="24"/>
          <w:szCs w:val="24"/>
        </w:rPr>
        <w:t xml:space="preserve">Este código da a entender que según el numero binario que ingrese el usuario se hará </w:t>
      </w:r>
      <w:proofErr w:type="gramStart"/>
      <w:r>
        <w:rPr>
          <w:rFonts w:asciiTheme="majorHAnsi" w:hAnsiTheme="majorHAnsi" w:cs="Times New Roman"/>
          <w:sz w:val="24"/>
          <w:szCs w:val="24"/>
        </w:rPr>
        <w:t>un conversión</w:t>
      </w:r>
      <w:proofErr w:type="gramEnd"/>
      <w:r>
        <w:rPr>
          <w:rFonts w:asciiTheme="majorHAnsi" w:hAnsiTheme="majorHAnsi" w:cs="Times New Roman"/>
          <w:sz w:val="24"/>
          <w:szCs w:val="24"/>
        </w:rPr>
        <w:t xml:space="preserve"> a base 10.</w:t>
      </w:r>
    </w:p>
    <w:p w14:paraId="2651A889" w14:textId="25BB5468" w:rsidR="00EB25DA" w:rsidRDefault="00EB25DA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38203AD5" w14:textId="470716B2" w:rsidR="00EB25DA" w:rsidRDefault="00EB25DA" w:rsidP="00EB25DA">
      <w:pPr>
        <w:jc w:val="both"/>
        <w:rPr>
          <w:rFonts w:asciiTheme="majorHAnsi" w:hAnsiTheme="majorHAnsi" w:cs="Times New Roman"/>
          <w:sz w:val="24"/>
          <w:szCs w:val="24"/>
        </w:rPr>
      </w:pPr>
      <w:r w:rsidRPr="00A83879">
        <w:rPr>
          <w:rFonts w:asciiTheme="majorHAnsi" w:hAnsiTheme="majorHAnsi" w:cs="Times New Roman"/>
          <w:sz w:val="24"/>
          <w:szCs w:val="24"/>
        </w:rPr>
        <w:lastRenderedPageBreak/>
        <w:t>Al ejecutar en repl.it, se obtiene el resultado mostrado seguidamente:</w:t>
      </w:r>
    </w:p>
    <w:p w14:paraId="1EA1DBF2" w14:textId="75FE871F" w:rsidR="00EB25DA" w:rsidRDefault="00EB25DA">
      <w:pPr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8CB225" wp14:editId="22E20CF6">
            <wp:simplePos x="0" y="0"/>
            <wp:positionH relativeFrom="column">
              <wp:posOffset>-746760</wp:posOffset>
            </wp:positionH>
            <wp:positionV relativeFrom="paragraph">
              <wp:posOffset>484505</wp:posOffset>
            </wp:positionV>
            <wp:extent cx="7105015" cy="3095625"/>
            <wp:effectExtent l="0" t="0" r="635" b="9525"/>
            <wp:wrapThrough wrapText="bothSides">
              <wp:wrapPolygon edited="0">
                <wp:start x="0" y="0"/>
                <wp:lineTo x="0" y="21534"/>
                <wp:lineTo x="21544" y="21534"/>
                <wp:lineTo x="21544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8" r="1052" b="5816"/>
                    <a:stretch/>
                  </pic:blipFill>
                  <pic:spPr bwMode="auto">
                    <a:xfrm>
                      <a:off x="0" y="0"/>
                      <a:ext cx="710501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338F8244" w14:textId="77777777" w:rsidR="00EB25DA" w:rsidRDefault="00EB25DA" w:rsidP="00EB25DA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621A97C9" w14:textId="77777777" w:rsidR="00E445D7" w:rsidRDefault="00E445D7" w:rsidP="009F1228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7E305ED1" w14:textId="77777777" w:rsidR="00606C98" w:rsidRDefault="00606C98">
      <w:pPr>
        <w:rPr>
          <w:rFonts w:asciiTheme="majorHAnsi" w:hAnsiTheme="majorHAnsi" w:cs="Times New Roman"/>
          <w:sz w:val="24"/>
          <w:szCs w:val="24"/>
        </w:rPr>
      </w:pPr>
    </w:p>
    <w:p w14:paraId="3B3B09B7" w14:textId="77777777" w:rsidR="00E437F9" w:rsidRDefault="00E437F9" w:rsidP="00E437F9">
      <w:pPr>
        <w:pStyle w:val="Ttulo1"/>
      </w:pPr>
      <w:bookmarkStart w:id="9" w:name="_Toc54783625"/>
      <w:r>
        <w:t>CONCLUSIONES</w:t>
      </w:r>
      <w:bookmarkEnd w:id="9"/>
    </w:p>
    <w:p w14:paraId="62F086AC" w14:textId="77777777" w:rsidR="009E3AC3" w:rsidRPr="009E3AC3" w:rsidRDefault="00E57645" w:rsidP="00A640EA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El desarrollo de las temáticas elaboradas en clase utilizando el lenguaje JavaScript prueba ser un mecanismo de gran valor para el aprendizaje de los conceptos básicos de la materia</w:t>
      </w:r>
      <w:r w:rsidR="009E3AC3">
        <w:rPr>
          <w:rFonts w:asciiTheme="majorHAnsi" w:hAnsiTheme="majorHAnsi" w:cs="Times New Roman"/>
          <w:sz w:val="24"/>
          <w:szCs w:val="24"/>
        </w:rPr>
        <w:t>.</w:t>
      </w:r>
    </w:p>
    <w:p w14:paraId="406B627B" w14:textId="77777777" w:rsidR="00E437F9" w:rsidRDefault="00E437F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72ADD508" w14:textId="77777777" w:rsidR="00E437F9" w:rsidRDefault="00E437F9" w:rsidP="00E437F9">
      <w:pPr>
        <w:pStyle w:val="Ttulo1"/>
      </w:pPr>
      <w:bookmarkStart w:id="10" w:name="_Toc54783626"/>
      <w:r>
        <w:lastRenderedPageBreak/>
        <w:t>BIBLIOGRAFÍA</w:t>
      </w:r>
      <w:bookmarkEnd w:id="10"/>
    </w:p>
    <w:p w14:paraId="11D297A2" w14:textId="1A5187F2" w:rsidR="00A640EA" w:rsidRDefault="00074847" w:rsidP="00E437F9">
      <w:pPr>
        <w:jc w:val="both"/>
        <w:rPr>
          <w:rStyle w:val="Hipervnculo"/>
        </w:rPr>
      </w:pPr>
      <w:hyperlink r:id="rId31" w:history="1">
        <w:r w:rsidR="00266710" w:rsidRPr="00C836AB">
          <w:rPr>
            <w:rStyle w:val="Hipervnculo"/>
          </w:rPr>
          <w:t>https://repl.it</w:t>
        </w:r>
      </w:hyperlink>
    </w:p>
    <w:p w14:paraId="44D90084" w14:textId="5E40761D" w:rsidR="00074847" w:rsidRDefault="00074847" w:rsidP="00E437F9">
      <w:pPr>
        <w:jc w:val="both"/>
      </w:pPr>
      <w:r w:rsidRPr="00074847">
        <w:t>https://github.com/HenaoAndres/INFORMATICA</w:t>
      </w:r>
    </w:p>
    <w:p w14:paraId="570FE1EA" w14:textId="77777777" w:rsidR="00266710" w:rsidRDefault="00266710" w:rsidP="00E437F9">
      <w:pPr>
        <w:jc w:val="both"/>
      </w:pPr>
    </w:p>
    <w:p w14:paraId="175AB377" w14:textId="77777777" w:rsidR="00266710" w:rsidRDefault="00266710" w:rsidP="00E437F9">
      <w:pPr>
        <w:jc w:val="both"/>
        <w:rPr>
          <w:rFonts w:ascii="Courier New" w:hAnsi="Courier New" w:cs="Courier New"/>
          <w:sz w:val="20"/>
          <w:szCs w:val="20"/>
        </w:rPr>
      </w:pPr>
      <w:r>
        <w:t>&lt;OTROS ENLACES ADICIONALES&gt;</w:t>
      </w:r>
    </w:p>
    <w:p w14:paraId="0DA38D76" w14:textId="77777777" w:rsidR="00E437F9" w:rsidRDefault="00E437F9" w:rsidP="00715C25">
      <w:pPr>
        <w:rPr>
          <w:rFonts w:asciiTheme="majorHAnsi" w:hAnsiTheme="majorHAnsi" w:cs="Times New Roman"/>
          <w:sz w:val="24"/>
          <w:szCs w:val="24"/>
        </w:rPr>
      </w:pPr>
    </w:p>
    <w:sectPr w:rsidR="00E437F9" w:rsidSect="00C021ED">
      <w:headerReference w:type="default" r:id="rId32"/>
      <w:footerReference w:type="default" r:id="rId33"/>
      <w:pgSz w:w="12240" w:h="15840"/>
      <w:pgMar w:top="1985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233B7" w14:textId="77777777" w:rsidR="00141587" w:rsidRDefault="00141587" w:rsidP="00351ADA">
      <w:pPr>
        <w:spacing w:after="0" w:line="240" w:lineRule="auto"/>
      </w:pPr>
      <w:r>
        <w:separator/>
      </w:r>
    </w:p>
  </w:endnote>
  <w:endnote w:type="continuationSeparator" w:id="0">
    <w:p w14:paraId="24712AB5" w14:textId="77777777" w:rsidR="00141587" w:rsidRDefault="00141587" w:rsidP="00351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FEE6A" w14:textId="77777777" w:rsidR="000F7CF5" w:rsidRPr="00F65193" w:rsidRDefault="000F7CF5" w:rsidP="00351ADA">
    <w:pPr>
      <w:pStyle w:val="Piedepgina"/>
      <w:rPr>
        <w:lang w:val="en-US"/>
      </w:rPr>
    </w:pPr>
    <w:r w:rsidRPr="00F65193">
      <w:rPr>
        <w:lang w:val="en-US"/>
      </w:rPr>
      <w:t>________________________________________________________________________________</w:t>
    </w:r>
  </w:p>
  <w:p w14:paraId="791A496C" w14:textId="77777777" w:rsidR="000F7CF5" w:rsidRPr="00F65193" w:rsidRDefault="000F7CF5" w:rsidP="00351ADA">
    <w:pPr>
      <w:pStyle w:val="Piedepgina"/>
      <w:jc w:val="center"/>
      <w:rPr>
        <w:rFonts w:asciiTheme="majorHAnsi" w:hAnsiTheme="majorHAnsi"/>
        <w:sz w:val="24"/>
        <w:szCs w:val="24"/>
        <w:lang w:val="en-US"/>
      </w:rPr>
    </w:pPr>
    <w:r>
      <w:rPr>
        <w:rFonts w:asciiTheme="majorHAnsi" w:hAnsiTheme="majorHAnsi"/>
        <w:sz w:val="24"/>
        <w:szCs w:val="24"/>
        <w:lang w:val="en-US"/>
      </w:rPr>
      <w:t xml:space="preserve">UTP – Universidad </w:t>
    </w:r>
    <w:proofErr w:type="spellStart"/>
    <w:r>
      <w:rPr>
        <w:rFonts w:asciiTheme="majorHAnsi" w:hAnsiTheme="majorHAnsi"/>
        <w:sz w:val="24"/>
        <w:szCs w:val="24"/>
        <w:lang w:val="en-US"/>
      </w:rPr>
      <w:t>Tecnológica</w:t>
    </w:r>
    <w:proofErr w:type="spellEnd"/>
    <w:r>
      <w:rPr>
        <w:rFonts w:asciiTheme="majorHAnsi" w:hAnsiTheme="majorHAnsi"/>
        <w:sz w:val="24"/>
        <w:szCs w:val="24"/>
        <w:lang w:val="en-US"/>
      </w:rPr>
      <w:t xml:space="preserve"> de Pereira</w:t>
    </w:r>
  </w:p>
  <w:p w14:paraId="007FAA40" w14:textId="77777777" w:rsidR="000F7CF5" w:rsidRPr="00F65193" w:rsidRDefault="000F7CF5" w:rsidP="00351ADA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31AF53" w14:textId="77777777" w:rsidR="00141587" w:rsidRDefault="00141587" w:rsidP="00351ADA">
      <w:pPr>
        <w:spacing w:after="0" w:line="240" w:lineRule="auto"/>
      </w:pPr>
      <w:r>
        <w:separator/>
      </w:r>
    </w:p>
  </w:footnote>
  <w:footnote w:type="continuationSeparator" w:id="0">
    <w:p w14:paraId="487BAAC5" w14:textId="77777777" w:rsidR="00141587" w:rsidRDefault="00141587" w:rsidP="00351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D2B11" w14:textId="77777777" w:rsidR="000F7CF5" w:rsidRDefault="000F7CF5">
    <w:pPr>
      <w:pStyle w:val="Encabezado"/>
    </w:pPr>
    <w:r>
      <w:rPr>
        <w:noProof/>
        <w:lang w:eastAsia="es-CO"/>
      </w:rPr>
      <w:drawing>
        <wp:inline distT="0" distB="0" distL="0" distR="0" wp14:anchorId="43AF1B91" wp14:editId="2FC1605E">
          <wp:extent cx="1305560" cy="478155"/>
          <wp:effectExtent l="0" t="0" r="8890" b="0"/>
          <wp:docPr id="7" name="6 Image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6 Imagen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5560" cy="4781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="00B704A8">
      <w:rPr>
        <w:rFonts w:asciiTheme="majorHAnsi" w:hAnsiTheme="majorHAnsi"/>
        <w:color w:val="808080"/>
        <w:spacing w:val="60"/>
        <w:sz w:val="24"/>
        <w:szCs w:val="24"/>
        <w:lang w:val="es-ES"/>
      </w:rPr>
      <w:t>Página</w:t>
    </w:r>
    <w:r w:rsidRPr="00AD52F7">
      <w:rPr>
        <w:rFonts w:ascii="Cambria" w:hAnsi="Cambria"/>
        <w:color w:val="808080"/>
        <w:spacing w:val="60"/>
        <w:sz w:val="24"/>
        <w:szCs w:val="24"/>
        <w:lang w:val="es-ES"/>
      </w:rPr>
      <w:t xml:space="preserve"> </w:t>
    </w:r>
    <w:r w:rsidRPr="00F17D55">
      <w:rPr>
        <w:rFonts w:asciiTheme="majorHAnsi" w:hAnsiTheme="majorHAnsi"/>
        <w:color w:val="808080"/>
        <w:spacing w:val="60"/>
        <w:sz w:val="24"/>
        <w:szCs w:val="24"/>
        <w:lang w:val="es-ES"/>
      </w:rPr>
      <w:fldChar w:fldCharType="begin"/>
    </w:r>
    <w:r w:rsidRPr="00F17D55">
      <w:rPr>
        <w:rFonts w:asciiTheme="majorHAnsi" w:hAnsiTheme="majorHAnsi"/>
        <w:color w:val="808080"/>
        <w:spacing w:val="60"/>
        <w:sz w:val="24"/>
        <w:szCs w:val="24"/>
        <w:lang w:val="es-ES"/>
      </w:rPr>
      <w:instrText>PAGE    \* MERGEFORMAT</w:instrText>
    </w:r>
    <w:r w:rsidRPr="00F17D55">
      <w:rPr>
        <w:rFonts w:asciiTheme="majorHAnsi" w:hAnsiTheme="majorHAnsi"/>
        <w:color w:val="808080"/>
        <w:spacing w:val="60"/>
        <w:sz w:val="24"/>
        <w:szCs w:val="24"/>
        <w:lang w:val="es-ES"/>
      </w:rPr>
      <w:fldChar w:fldCharType="separate"/>
    </w:r>
    <w:r w:rsidR="007F6F35">
      <w:rPr>
        <w:rFonts w:asciiTheme="majorHAnsi" w:hAnsiTheme="majorHAnsi"/>
        <w:noProof/>
        <w:color w:val="808080"/>
        <w:spacing w:val="60"/>
        <w:sz w:val="24"/>
        <w:szCs w:val="24"/>
        <w:lang w:val="es-ES"/>
      </w:rPr>
      <w:t>2</w:t>
    </w:r>
    <w:r w:rsidRPr="00F17D55">
      <w:rPr>
        <w:rFonts w:asciiTheme="majorHAnsi" w:hAnsiTheme="majorHAnsi"/>
        <w:color w:val="808080"/>
        <w:spacing w:val="60"/>
        <w:sz w:val="24"/>
        <w:szCs w:val="24"/>
        <w:lang w:val="es-E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ED965A7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D42668D"/>
    <w:multiLevelType w:val="multilevel"/>
    <w:tmpl w:val="EE1C3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892F3D"/>
    <w:multiLevelType w:val="hybridMultilevel"/>
    <w:tmpl w:val="305249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C4D38"/>
    <w:multiLevelType w:val="hybridMultilevel"/>
    <w:tmpl w:val="305249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546FA"/>
    <w:multiLevelType w:val="multilevel"/>
    <w:tmpl w:val="66729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2F7B61"/>
    <w:multiLevelType w:val="multilevel"/>
    <w:tmpl w:val="37D0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28652F"/>
    <w:multiLevelType w:val="multilevel"/>
    <w:tmpl w:val="EAF2C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827B2C"/>
    <w:multiLevelType w:val="hybridMultilevel"/>
    <w:tmpl w:val="305249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802D1"/>
    <w:multiLevelType w:val="multilevel"/>
    <w:tmpl w:val="7B9C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7F0F6D"/>
    <w:multiLevelType w:val="multilevel"/>
    <w:tmpl w:val="FF0AB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AB7083"/>
    <w:multiLevelType w:val="hybridMultilevel"/>
    <w:tmpl w:val="33B6536C"/>
    <w:lvl w:ilvl="0" w:tplc="39304B1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9D28D8"/>
    <w:multiLevelType w:val="multilevel"/>
    <w:tmpl w:val="1FC41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0D6AF9"/>
    <w:multiLevelType w:val="hybridMultilevel"/>
    <w:tmpl w:val="305249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D35B78"/>
    <w:multiLevelType w:val="multilevel"/>
    <w:tmpl w:val="9210E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8E717B"/>
    <w:multiLevelType w:val="multilevel"/>
    <w:tmpl w:val="97620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3"/>
  </w:num>
  <w:num w:numId="32">
    <w:abstractNumId w:val="7"/>
  </w:num>
  <w:num w:numId="33">
    <w:abstractNumId w:val="12"/>
  </w:num>
  <w:num w:numId="34">
    <w:abstractNumId w:val="2"/>
  </w:num>
  <w:num w:numId="35">
    <w:abstractNumId w:val="10"/>
  </w:num>
  <w:num w:numId="36">
    <w:abstractNumId w:val="14"/>
  </w:num>
  <w:num w:numId="37">
    <w:abstractNumId w:val="8"/>
  </w:num>
  <w:num w:numId="38">
    <w:abstractNumId w:val="1"/>
  </w:num>
  <w:num w:numId="39">
    <w:abstractNumId w:val="6"/>
  </w:num>
  <w:num w:numId="40">
    <w:abstractNumId w:val="4"/>
  </w:num>
  <w:num w:numId="41">
    <w:abstractNumId w:val="11"/>
  </w:num>
  <w:num w:numId="42">
    <w:abstractNumId w:val="9"/>
  </w:num>
  <w:num w:numId="43">
    <w:abstractNumId w:val="13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D21"/>
    <w:rsid w:val="000109D9"/>
    <w:rsid w:val="00015229"/>
    <w:rsid w:val="00062C64"/>
    <w:rsid w:val="00074847"/>
    <w:rsid w:val="00096AB0"/>
    <w:rsid w:val="000E6449"/>
    <w:rsid w:val="000F7CF5"/>
    <w:rsid w:val="00103328"/>
    <w:rsid w:val="00111E69"/>
    <w:rsid w:val="0011259F"/>
    <w:rsid w:val="00131D35"/>
    <w:rsid w:val="00141587"/>
    <w:rsid w:val="001910C0"/>
    <w:rsid w:val="001E1ED3"/>
    <w:rsid w:val="00200C14"/>
    <w:rsid w:val="0020506A"/>
    <w:rsid w:val="00266710"/>
    <w:rsid w:val="00287B99"/>
    <w:rsid w:val="002B0482"/>
    <w:rsid w:val="002E14B8"/>
    <w:rsid w:val="002E5411"/>
    <w:rsid w:val="00302356"/>
    <w:rsid w:val="00315F26"/>
    <w:rsid w:val="00322F1F"/>
    <w:rsid w:val="0034273B"/>
    <w:rsid w:val="00351ADA"/>
    <w:rsid w:val="003A38F7"/>
    <w:rsid w:val="003E3B3C"/>
    <w:rsid w:val="00400267"/>
    <w:rsid w:val="004153A4"/>
    <w:rsid w:val="00467AC4"/>
    <w:rsid w:val="004759C3"/>
    <w:rsid w:val="00492900"/>
    <w:rsid w:val="005050B0"/>
    <w:rsid w:val="0056421C"/>
    <w:rsid w:val="0056741E"/>
    <w:rsid w:val="00574A29"/>
    <w:rsid w:val="00594156"/>
    <w:rsid w:val="005952EB"/>
    <w:rsid w:val="005F5786"/>
    <w:rsid w:val="00606C98"/>
    <w:rsid w:val="0065018B"/>
    <w:rsid w:val="006702FF"/>
    <w:rsid w:val="006954E9"/>
    <w:rsid w:val="006B5047"/>
    <w:rsid w:val="006F2600"/>
    <w:rsid w:val="007021C5"/>
    <w:rsid w:val="00715C25"/>
    <w:rsid w:val="007279A6"/>
    <w:rsid w:val="00750FF1"/>
    <w:rsid w:val="00751D21"/>
    <w:rsid w:val="00763D23"/>
    <w:rsid w:val="007A47CA"/>
    <w:rsid w:val="007E6703"/>
    <w:rsid w:val="007F6F35"/>
    <w:rsid w:val="0081277A"/>
    <w:rsid w:val="00812D6C"/>
    <w:rsid w:val="008666D1"/>
    <w:rsid w:val="00940F7D"/>
    <w:rsid w:val="009826B4"/>
    <w:rsid w:val="00983927"/>
    <w:rsid w:val="00996E24"/>
    <w:rsid w:val="009A44D1"/>
    <w:rsid w:val="009E3AC3"/>
    <w:rsid w:val="009F1228"/>
    <w:rsid w:val="009F7DF2"/>
    <w:rsid w:val="00A04B54"/>
    <w:rsid w:val="00A640EA"/>
    <w:rsid w:val="00A6692C"/>
    <w:rsid w:val="00A83879"/>
    <w:rsid w:val="00A9180C"/>
    <w:rsid w:val="00A92C4C"/>
    <w:rsid w:val="00AA3329"/>
    <w:rsid w:val="00AC11A3"/>
    <w:rsid w:val="00AF5E20"/>
    <w:rsid w:val="00B34EC3"/>
    <w:rsid w:val="00B42E3C"/>
    <w:rsid w:val="00B47CA6"/>
    <w:rsid w:val="00B56B4E"/>
    <w:rsid w:val="00B56F9F"/>
    <w:rsid w:val="00B704A8"/>
    <w:rsid w:val="00BB4FAB"/>
    <w:rsid w:val="00BB5932"/>
    <w:rsid w:val="00BF6CF7"/>
    <w:rsid w:val="00BF6EB4"/>
    <w:rsid w:val="00C021ED"/>
    <w:rsid w:val="00C17393"/>
    <w:rsid w:val="00C52633"/>
    <w:rsid w:val="00C60794"/>
    <w:rsid w:val="00C72F1F"/>
    <w:rsid w:val="00CA0E1B"/>
    <w:rsid w:val="00CA4149"/>
    <w:rsid w:val="00CD6140"/>
    <w:rsid w:val="00D110A5"/>
    <w:rsid w:val="00D147DD"/>
    <w:rsid w:val="00D529D4"/>
    <w:rsid w:val="00D61677"/>
    <w:rsid w:val="00D76503"/>
    <w:rsid w:val="00D82ABA"/>
    <w:rsid w:val="00DB1AEC"/>
    <w:rsid w:val="00DE691E"/>
    <w:rsid w:val="00DF4A7E"/>
    <w:rsid w:val="00E11D03"/>
    <w:rsid w:val="00E14A07"/>
    <w:rsid w:val="00E437F9"/>
    <w:rsid w:val="00E445D7"/>
    <w:rsid w:val="00E57645"/>
    <w:rsid w:val="00E7436C"/>
    <w:rsid w:val="00E97743"/>
    <w:rsid w:val="00EA4B50"/>
    <w:rsid w:val="00EB25DA"/>
    <w:rsid w:val="00EB3605"/>
    <w:rsid w:val="00EC48AE"/>
    <w:rsid w:val="00EC5A2B"/>
    <w:rsid w:val="00F15A50"/>
    <w:rsid w:val="00F17D55"/>
    <w:rsid w:val="00F427D6"/>
    <w:rsid w:val="00F546B3"/>
    <w:rsid w:val="00F554CC"/>
    <w:rsid w:val="00F569DC"/>
    <w:rsid w:val="00F65193"/>
    <w:rsid w:val="00FA0E23"/>
    <w:rsid w:val="00FA5E3B"/>
    <w:rsid w:val="00FC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C4FD49D"/>
  <w15:docId w15:val="{502E34AE-4054-4866-8378-40AB3BC59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06A"/>
  </w:style>
  <w:style w:type="paragraph" w:styleId="Ttulo1">
    <w:name w:val="heading 1"/>
    <w:basedOn w:val="Normal"/>
    <w:next w:val="Normal"/>
    <w:link w:val="Ttulo1Car"/>
    <w:uiPriority w:val="9"/>
    <w:qFormat/>
    <w:rsid w:val="00EC48AE"/>
    <w:pPr>
      <w:keepNext/>
      <w:keepLines/>
      <w:numPr>
        <w:numId w:val="30"/>
      </w:numPr>
      <w:pBdr>
        <w:bottom w:val="single" w:sz="4" w:space="1" w:color="595959" w:themeColor="text1" w:themeTint="A6"/>
      </w:pBdr>
      <w:spacing w:before="360" w:after="480"/>
      <w:ind w:left="431" w:hanging="431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48AE"/>
    <w:pPr>
      <w:keepNext/>
      <w:keepLines/>
      <w:numPr>
        <w:ilvl w:val="1"/>
        <w:numId w:val="30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48AE"/>
    <w:pPr>
      <w:keepNext/>
      <w:keepLines/>
      <w:numPr>
        <w:ilvl w:val="2"/>
        <w:numId w:val="3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48AE"/>
    <w:pPr>
      <w:keepNext/>
      <w:keepLines/>
      <w:numPr>
        <w:ilvl w:val="3"/>
        <w:numId w:val="3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48AE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48AE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48AE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48AE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48AE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C48A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51ADA"/>
  </w:style>
  <w:style w:type="paragraph" w:styleId="Encabezado">
    <w:name w:val="header"/>
    <w:basedOn w:val="Normal"/>
    <w:link w:val="EncabezadoCar"/>
    <w:uiPriority w:val="99"/>
    <w:unhideWhenUsed/>
    <w:rsid w:val="00351A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1ADA"/>
  </w:style>
  <w:style w:type="paragraph" w:styleId="Piedepgina">
    <w:name w:val="footer"/>
    <w:basedOn w:val="Normal"/>
    <w:link w:val="PiedepginaCar"/>
    <w:uiPriority w:val="99"/>
    <w:unhideWhenUsed/>
    <w:rsid w:val="00351A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1ADA"/>
  </w:style>
  <w:style w:type="character" w:customStyle="1" w:styleId="Ttulo1Car">
    <w:name w:val="Título 1 Car"/>
    <w:basedOn w:val="Fuentedeprrafopredeter"/>
    <w:link w:val="Ttulo1"/>
    <w:uiPriority w:val="9"/>
    <w:rsid w:val="00EC48A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C48A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48A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48A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48AE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48AE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48A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48A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48A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C4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EC48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48A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8A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EC48AE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EC48AE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C48AE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EC48A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C48AE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48A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48AE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EC48A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C48AE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EC48AE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C48AE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C48AE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C48A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87B9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87B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12D6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E11D03"/>
    <w:pPr>
      <w:spacing w:after="100"/>
      <w:ind w:left="220"/>
    </w:pPr>
  </w:style>
  <w:style w:type="table" w:customStyle="1" w:styleId="Tabladecuadrcula4-nfasis11">
    <w:name w:val="Tabla de cuadrícula 4 - Énfasis 11"/>
    <w:basedOn w:val="Tablanormal"/>
    <w:uiPriority w:val="49"/>
    <w:rsid w:val="00751D2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">
    <w:name w:val="Table Grid"/>
    <w:basedOn w:val="Tablanormal"/>
    <w:uiPriority w:val="39"/>
    <w:rsid w:val="002E5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A5E3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5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5193"/>
    <w:rPr>
      <w:rFonts w:ascii="Tahoma" w:hAnsi="Tahoma" w:cs="Tahoma"/>
      <w:sz w:val="16"/>
      <w:szCs w:val="16"/>
    </w:rPr>
  </w:style>
  <w:style w:type="character" w:customStyle="1" w:styleId="sc0">
    <w:name w:val="sc0"/>
    <w:basedOn w:val="Fuentedeprrafopredeter"/>
    <w:rsid w:val="00750FF1"/>
  </w:style>
  <w:style w:type="character" w:customStyle="1" w:styleId="sc2">
    <w:name w:val="sc2"/>
    <w:basedOn w:val="Fuentedeprrafopredeter"/>
    <w:rsid w:val="00750FF1"/>
  </w:style>
  <w:style w:type="character" w:customStyle="1" w:styleId="kw2">
    <w:name w:val="kw2"/>
    <w:basedOn w:val="Fuentedeprrafopredeter"/>
    <w:rsid w:val="00750FF1"/>
  </w:style>
  <w:style w:type="character" w:customStyle="1" w:styleId="kw3">
    <w:name w:val="kw3"/>
    <w:basedOn w:val="Fuentedeprrafopredeter"/>
    <w:rsid w:val="00750FF1"/>
  </w:style>
  <w:style w:type="character" w:customStyle="1" w:styleId="sy0">
    <w:name w:val="sy0"/>
    <w:basedOn w:val="Fuentedeprrafopredeter"/>
    <w:rsid w:val="00750FF1"/>
  </w:style>
  <w:style w:type="character" w:customStyle="1" w:styleId="st0">
    <w:name w:val="st0"/>
    <w:basedOn w:val="Fuentedeprrafopredeter"/>
    <w:rsid w:val="00750FF1"/>
  </w:style>
  <w:style w:type="character" w:customStyle="1" w:styleId="sc1">
    <w:name w:val="sc1"/>
    <w:basedOn w:val="Fuentedeprrafopredeter"/>
    <w:rsid w:val="00750FF1"/>
  </w:style>
  <w:style w:type="character" w:customStyle="1" w:styleId="br0">
    <w:name w:val="br0"/>
    <w:basedOn w:val="Fuentedeprrafopredeter"/>
    <w:rsid w:val="00750FF1"/>
  </w:style>
  <w:style w:type="character" w:customStyle="1" w:styleId="nu0">
    <w:name w:val="nu0"/>
    <w:basedOn w:val="Fuentedeprrafopredeter"/>
    <w:rsid w:val="00750FF1"/>
  </w:style>
  <w:style w:type="character" w:customStyle="1" w:styleId="sc-1">
    <w:name w:val="sc-1"/>
    <w:basedOn w:val="Fuentedeprrafopredeter"/>
    <w:rsid w:val="001910C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F1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F1228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5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9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59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7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hyperlink" Target="https://repl.it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var\OneDrive\Documentos\Plantillas%20personalizadas%20de%20Office\Proyectos%20Innoving.dotx" TargetMode="External"/></Relationships>
</file>

<file path=word/theme/theme1.xml><?xml version="1.0" encoding="utf-8"?>
<a:theme xmlns:a="http://schemas.openxmlformats.org/drawingml/2006/main" name="HDOfficeLightV0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2020-05-11T00:00:00</PublishDate>
  <Abstract/>
  <CompanyAddress>Pereira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CA56A6-CEC5-445B-848F-83706D848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Proyectos Innoving</Template>
  <TotalTime>1</TotalTime>
  <Pages>20</Pages>
  <Words>844</Words>
  <Characters>4642</Characters>
  <Application>Microsoft Office Word</Application>
  <DocSecurity>4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Proyecto:</vt:lpstr>
    </vt:vector>
  </TitlesOfParts>
  <Company>UTP</Company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Proyecto:</dc:title>
  <dc:subject>ANDRÉS FELIPE HENAO CLAVIJO</dc:subject>
  <dc:creator>OCTUBRE DE 2020</dc:creator>
  <cp:lastModifiedBy>Andres Henao</cp:lastModifiedBy>
  <cp:revision>2</cp:revision>
  <cp:lastPrinted>2020-06-04T08:34:00Z</cp:lastPrinted>
  <dcterms:created xsi:type="dcterms:W3CDTF">2020-11-05T15:07:00Z</dcterms:created>
  <dcterms:modified xsi:type="dcterms:W3CDTF">2020-11-05T15:07:00Z</dcterms:modified>
</cp:coreProperties>
</file>